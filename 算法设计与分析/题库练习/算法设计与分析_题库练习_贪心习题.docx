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C5F6" w14:textId="77777777" w:rsidR="009062E7" w:rsidRPr="003C3307" w:rsidRDefault="00BB2720" w:rsidP="00C37E52">
      <w:pPr>
        <w:rPr>
          <w:sz w:val="44"/>
          <w:szCs w:val="44"/>
        </w:rPr>
      </w:pPr>
      <w:r>
        <w:rPr>
          <w:rFonts w:hint="eastAsia"/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 w:rsidRPr="00401D3D">
        <w:rPr>
          <w:rFonts w:hint="eastAsia"/>
          <w:b/>
          <w:bCs/>
          <w:sz w:val="28"/>
        </w:rPr>
        <w:tab/>
      </w:r>
      <w:r w:rsidR="00EA2E56" w:rsidRPr="003C3307">
        <w:rPr>
          <w:rFonts w:hint="eastAsia"/>
          <w:b/>
          <w:bCs/>
          <w:sz w:val="44"/>
          <w:szCs w:val="44"/>
        </w:rPr>
        <w:t>第</w:t>
      </w:r>
      <w:r w:rsidR="00EA2E56" w:rsidRPr="003C3307">
        <w:rPr>
          <w:rFonts w:hint="eastAsia"/>
          <w:b/>
          <w:bCs/>
          <w:sz w:val="44"/>
          <w:szCs w:val="44"/>
        </w:rPr>
        <w:t>4</w:t>
      </w:r>
      <w:r w:rsidR="00EA2E56" w:rsidRPr="003C3307">
        <w:rPr>
          <w:rFonts w:hint="eastAsia"/>
          <w:b/>
          <w:bCs/>
          <w:sz w:val="44"/>
          <w:szCs w:val="44"/>
        </w:rPr>
        <w:t>章</w:t>
      </w:r>
      <w:r w:rsidR="007F0DA4" w:rsidRPr="003C3307">
        <w:rPr>
          <w:rFonts w:hint="eastAsia"/>
          <w:b/>
          <w:bCs/>
          <w:sz w:val="44"/>
          <w:szCs w:val="44"/>
        </w:rPr>
        <w:t>练习</w:t>
      </w:r>
      <w:r w:rsidR="009062E7" w:rsidRPr="003C3307">
        <w:rPr>
          <w:rFonts w:hint="eastAsia"/>
          <w:sz w:val="44"/>
          <w:szCs w:val="44"/>
        </w:rPr>
        <w:t xml:space="preserve">                          </w:t>
      </w:r>
    </w:p>
    <w:p w14:paraId="21FB698D" w14:textId="77777777" w:rsidR="004E4C9E" w:rsidRDefault="004E4C9E" w:rsidP="004E4C9E">
      <w:pPr>
        <w:spacing w:line="360" w:lineRule="auto"/>
        <w:rPr>
          <w:rFonts w:ascii="黑体" w:eastAsia="黑体"/>
          <w:sz w:val="28"/>
          <w:szCs w:val="28"/>
        </w:rPr>
      </w:pPr>
    </w:p>
    <w:p w14:paraId="450D1160" w14:textId="77777777" w:rsidR="004E4C9E" w:rsidRDefault="004E4C9E" w:rsidP="004E4C9E">
      <w:pPr>
        <w:spacing w:line="360" w:lineRule="auto"/>
        <w:rPr>
          <w:rFonts w:ascii="黑体" w:eastAsia="黑体"/>
          <w:sz w:val="28"/>
          <w:szCs w:val="28"/>
        </w:rPr>
      </w:pPr>
      <w:r w:rsidRPr="009062E7">
        <w:rPr>
          <w:rFonts w:ascii="黑体" w:eastAsia="黑体" w:hint="eastAsia"/>
          <w:sz w:val="28"/>
          <w:szCs w:val="28"/>
        </w:rPr>
        <w:t>一</w:t>
      </w:r>
      <w:r>
        <w:rPr>
          <w:rFonts w:ascii="黑体" w:eastAsia="黑体" w:hint="eastAsia"/>
          <w:sz w:val="28"/>
          <w:szCs w:val="28"/>
        </w:rPr>
        <w:t>、选择题</w:t>
      </w:r>
    </w:p>
    <w:p w14:paraId="216070D6" w14:textId="19BC104B" w:rsidR="004E4C9E" w:rsidRPr="00E7324A" w:rsidRDefault="004E4C9E" w:rsidP="004E4C9E">
      <w:pPr>
        <w:spacing w:line="36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1</w:t>
      </w:r>
      <w:r w:rsidRPr="00E7324A">
        <w:rPr>
          <w:rFonts w:ascii="宋体" w:hAnsi="宋体" w:hint="eastAsia"/>
          <w:color w:val="000000"/>
          <w:sz w:val="24"/>
        </w:rPr>
        <w:t>．</w:t>
      </w:r>
      <w:r w:rsidRPr="00E7324A">
        <w:rPr>
          <w:rFonts w:ascii="宋体" w:hAnsi="宋体"/>
          <w:color w:val="000000"/>
          <w:sz w:val="24"/>
        </w:rPr>
        <w:t>下列算法中通常以自</w:t>
      </w:r>
      <w:r w:rsidR="00217F2E">
        <w:rPr>
          <w:rFonts w:ascii="宋体" w:hAnsi="宋体" w:hint="eastAsia"/>
          <w:color w:val="000000"/>
          <w:sz w:val="24"/>
        </w:rPr>
        <w:t>顶向下</w:t>
      </w:r>
      <w:r w:rsidRPr="00E7324A">
        <w:rPr>
          <w:rFonts w:ascii="宋体" w:hAnsi="宋体"/>
          <w:color w:val="000000"/>
          <w:sz w:val="24"/>
        </w:rPr>
        <w:t>的方式求解最优解的是（</w:t>
      </w:r>
      <w:r>
        <w:rPr>
          <w:rFonts w:ascii="宋体" w:hAnsi="宋体"/>
          <w:color w:val="000000"/>
          <w:sz w:val="24"/>
        </w:rPr>
        <w:t> </w:t>
      </w:r>
      <w:r w:rsidRPr="00E7324A">
        <w:rPr>
          <w:rFonts w:ascii="宋体" w:hAnsi="宋体"/>
          <w:color w:val="000000"/>
          <w:sz w:val="24"/>
        </w:rPr>
        <w:t> </w:t>
      </w:r>
      <w:r w:rsidR="000D4582" w:rsidRPr="000D4582">
        <w:rPr>
          <w:rFonts w:ascii="宋体" w:hAnsi="宋体" w:hint="eastAsia"/>
          <w:color w:val="FF0000"/>
          <w:sz w:val="24"/>
        </w:rPr>
        <w:t>A</w:t>
      </w:r>
      <w:r w:rsidRPr="00E7324A">
        <w:rPr>
          <w:rFonts w:ascii="宋体" w:hAnsi="宋体"/>
          <w:color w:val="000000"/>
          <w:sz w:val="24"/>
        </w:rPr>
        <w:t xml:space="preserve"> ）。</w:t>
      </w:r>
    </w:p>
    <w:p w14:paraId="0BD576DF" w14:textId="77777777" w:rsidR="004E4C9E" w:rsidRPr="00E7324A" w:rsidRDefault="004E4C9E" w:rsidP="00217F2E">
      <w:pPr>
        <w:spacing w:line="360" w:lineRule="auto"/>
        <w:ind w:firstLineChars="150" w:firstLine="360"/>
        <w:rPr>
          <w:rFonts w:ascii="宋体" w:hAnsi="宋体" w:hint="eastAsia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>A、</w:t>
      </w:r>
      <w:r>
        <w:rPr>
          <w:rFonts w:ascii="宋体" w:hAnsi="宋体" w:hint="eastAsia"/>
          <w:color w:val="000000"/>
          <w:sz w:val="24"/>
        </w:rPr>
        <w:t>分支限界</w:t>
      </w:r>
      <w:r w:rsidRPr="00E7324A">
        <w:rPr>
          <w:rFonts w:ascii="宋体" w:hAnsi="宋体" w:hint="eastAsia"/>
          <w:color w:val="000000"/>
          <w:sz w:val="24"/>
        </w:rPr>
        <w:tab/>
      </w:r>
      <w:r w:rsidRPr="00E7324A">
        <w:rPr>
          <w:rFonts w:ascii="宋体" w:hAnsi="宋体" w:hint="eastAsia"/>
          <w:color w:val="000000"/>
          <w:sz w:val="24"/>
        </w:rPr>
        <w:tab/>
      </w:r>
      <w:r w:rsidRPr="00E7324A">
        <w:rPr>
          <w:rFonts w:ascii="宋体" w:hAnsi="宋体"/>
          <w:color w:val="000000"/>
          <w:sz w:val="24"/>
        </w:rPr>
        <w:t>B、动态规划法</w:t>
      </w:r>
      <w:r w:rsidR="00217F2E">
        <w:rPr>
          <w:rFonts w:ascii="宋体" w:hAnsi="宋体" w:hint="eastAsia"/>
          <w:color w:val="000000"/>
          <w:sz w:val="24"/>
        </w:rPr>
        <w:t xml:space="preserve">  </w:t>
      </w:r>
      <w:r w:rsidRPr="00E7324A">
        <w:rPr>
          <w:rFonts w:ascii="宋体" w:hAnsi="宋体" w:hint="eastAsia"/>
          <w:color w:val="000000"/>
          <w:sz w:val="24"/>
        </w:rPr>
        <w:tab/>
      </w:r>
      <w:r w:rsidRPr="00E7324A">
        <w:rPr>
          <w:rFonts w:ascii="宋体" w:hAnsi="宋体"/>
          <w:color w:val="000000"/>
          <w:sz w:val="24"/>
        </w:rPr>
        <w:t>C、贪心法</w:t>
      </w:r>
      <w:r w:rsidRPr="00E7324A">
        <w:rPr>
          <w:rFonts w:ascii="宋体" w:hAnsi="宋体" w:hint="eastAsia"/>
          <w:color w:val="000000"/>
          <w:sz w:val="24"/>
        </w:rPr>
        <w:tab/>
      </w:r>
      <w:r w:rsidRPr="00E7324A">
        <w:rPr>
          <w:rFonts w:ascii="宋体" w:hAnsi="宋体" w:hint="eastAsia"/>
          <w:color w:val="000000"/>
          <w:sz w:val="24"/>
        </w:rPr>
        <w:tab/>
      </w:r>
      <w:r w:rsidRPr="00E7324A">
        <w:rPr>
          <w:rFonts w:ascii="宋体" w:hAnsi="宋体"/>
          <w:color w:val="000000"/>
          <w:sz w:val="24"/>
        </w:rPr>
        <w:t>D、回溯法</w:t>
      </w:r>
    </w:p>
    <w:p w14:paraId="173DF42C" w14:textId="77777777" w:rsidR="004E4C9E" w:rsidRPr="00E7324A" w:rsidRDefault="004E4C9E" w:rsidP="004E4C9E">
      <w:pPr>
        <w:spacing w:line="36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2</w:t>
      </w:r>
      <w:r w:rsidRPr="00E7324A">
        <w:rPr>
          <w:rFonts w:ascii="宋体" w:hAnsi="宋体" w:hint="eastAsia"/>
          <w:color w:val="000000"/>
          <w:sz w:val="24"/>
        </w:rPr>
        <w:t>．</w:t>
      </w:r>
      <w:r w:rsidR="00BE5EA9">
        <w:rPr>
          <w:rFonts w:ascii="宋体" w:hAnsi="宋体" w:hint="eastAsia"/>
          <w:color w:val="000000"/>
          <w:sz w:val="24"/>
        </w:rPr>
        <w:t>背包问题</w:t>
      </w:r>
      <w:r w:rsidRPr="00E7324A">
        <w:rPr>
          <w:rFonts w:ascii="宋体" w:hAnsi="宋体"/>
          <w:color w:val="000000"/>
          <w:sz w:val="24"/>
        </w:rPr>
        <w:t>的贪心算法所需的计算时间为（</w:t>
      </w:r>
      <w:r>
        <w:rPr>
          <w:rFonts w:ascii="宋体" w:hAnsi="宋体"/>
          <w:color w:val="000000"/>
          <w:sz w:val="24"/>
        </w:rPr>
        <w:t> </w:t>
      </w:r>
      <w:r w:rsidRPr="00E7324A">
        <w:rPr>
          <w:rFonts w:ascii="宋体" w:hAnsi="宋体"/>
          <w:color w:val="000000"/>
          <w:sz w:val="24"/>
        </w:rPr>
        <w:t>    ）</w:t>
      </w:r>
      <w:r w:rsidRPr="00E7324A">
        <w:rPr>
          <w:rFonts w:ascii="宋体" w:hAnsi="宋体" w:hint="eastAsia"/>
          <w:color w:val="000000"/>
          <w:sz w:val="24"/>
        </w:rPr>
        <w:t>。</w:t>
      </w:r>
    </w:p>
    <w:p w14:paraId="3ECD0770" w14:textId="77777777" w:rsidR="004E4C9E" w:rsidRDefault="004E4C9E" w:rsidP="00217F2E">
      <w:pPr>
        <w:spacing w:line="360" w:lineRule="auto"/>
        <w:ind w:firstLineChars="150" w:firstLine="360"/>
        <w:rPr>
          <w:rFonts w:ascii="宋体" w:hAnsi="宋体" w:hint="eastAsia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>A、O（n2</w:t>
      </w:r>
      <w:r w:rsidRPr="00176377">
        <w:rPr>
          <w:rFonts w:ascii="宋体" w:hAnsi="宋体"/>
          <w:color w:val="000000"/>
          <w:sz w:val="24"/>
          <w:vertAlign w:val="superscript"/>
        </w:rPr>
        <w:t>n</w:t>
      </w:r>
      <w:r w:rsidRPr="00E7324A">
        <w:rPr>
          <w:rFonts w:ascii="宋体" w:hAnsi="宋体"/>
          <w:color w:val="000000"/>
          <w:sz w:val="24"/>
        </w:rPr>
        <w:t>）</w:t>
      </w:r>
      <w:r w:rsidRPr="00E7324A">
        <w:rPr>
          <w:rFonts w:ascii="宋体" w:hAnsi="宋体" w:hint="eastAsia"/>
          <w:color w:val="000000"/>
          <w:sz w:val="24"/>
        </w:rPr>
        <w:tab/>
      </w:r>
      <w:r w:rsidRPr="00E7324A">
        <w:rPr>
          <w:rFonts w:ascii="宋体" w:hAnsi="宋体" w:hint="eastAsia"/>
          <w:color w:val="000000"/>
          <w:sz w:val="24"/>
        </w:rPr>
        <w:tab/>
      </w:r>
      <w:r w:rsidRPr="00E7324A">
        <w:rPr>
          <w:rFonts w:ascii="宋体" w:hAnsi="宋体"/>
          <w:color w:val="000000"/>
          <w:sz w:val="24"/>
        </w:rPr>
        <w:t>B、O（</w:t>
      </w:r>
      <w:proofErr w:type="spellStart"/>
      <w:r w:rsidRPr="00E7324A">
        <w:rPr>
          <w:rFonts w:ascii="宋体" w:hAnsi="宋体"/>
          <w:color w:val="000000"/>
          <w:sz w:val="24"/>
        </w:rPr>
        <w:t>nlogn</w:t>
      </w:r>
      <w:proofErr w:type="spellEnd"/>
      <w:r w:rsidRPr="00E7324A">
        <w:rPr>
          <w:rFonts w:ascii="宋体" w:hAnsi="宋体"/>
          <w:color w:val="000000"/>
          <w:sz w:val="24"/>
        </w:rPr>
        <w:t>）</w:t>
      </w:r>
      <w:r w:rsidRPr="00E7324A">
        <w:rPr>
          <w:rFonts w:ascii="宋体" w:hAnsi="宋体" w:hint="eastAsia"/>
          <w:color w:val="000000"/>
          <w:sz w:val="24"/>
        </w:rPr>
        <w:tab/>
      </w:r>
      <w:r w:rsidRPr="00E7324A">
        <w:rPr>
          <w:rFonts w:ascii="宋体" w:hAnsi="宋体" w:hint="eastAsia"/>
          <w:color w:val="000000"/>
          <w:sz w:val="24"/>
        </w:rPr>
        <w:tab/>
      </w:r>
      <w:r w:rsidRPr="00E7324A">
        <w:rPr>
          <w:rFonts w:ascii="宋体" w:hAnsi="宋体"/>
          <w:color w:val="000000"/>
          <w:sz w:val="24"/>
        </w:rPr>
        <w:t>C、O（2</w:t>
      </w:r>
      <w:r w:rsidRPr="00176377">
        <w:rPr>
          <w:rFonts w:ascii="宋体" w:hAnsi="宋体"/>
          <w:color w:val="000000"/>
          <w:sz w:val="24"/>
          <w:vertAlign w:val="superscript"/>
        </w:rPr>
        <w:t>n</w:t>
      </w:r>
      <w:r w:rsidRPr="00E7324A">
        <w:rPr>
          <w:rFonts w:ascii="宋体" w:hAnsi="宋体"/>
          <w:color w:val="000000"/>
          <w:sz w:val="24"/>
        </w:rPr>
        <w:t>）</w:t>
      </w:r>
      <w:r>
        <w:rPr>
          <w:rFonts w:ascii="宋体" w:hAnsi="宋体" w:hint="eastAsia"/>
          <w:color w:val="000000"/>
          <w:sz w:val="24"/>
        </w:rPr>
        <w:t xml:space="preserve">   </w:t>
      </w:r>
      <w:r w:rsidRPr="00E7324A">
        <w:rPr>
          <w:rFonts w:ascii="宋体" w:hAnsi="宋体" w:hint="eastAsia"/>
          <w:color w:val="000000"/>
          <w:sz w:val="24"/>
        </w:rPr>
        <w:tab/>
      </w:r>
      <w:r w:rsidRPr="00E7324A">
        <w:rPr>
          <w:rFonts w:ascii="宋体" w:hAnsi="宋体"/>
          <w:color w:val="000000"/>
          <w:sz w:val="24"/>
        </w:rPr>
        <w:t>D、O（n）</w:t>
      </w:r>
    </w:p>
    <w:p w14:paraId="5AA32A27" w14:textId="22BCD4E4" w:rsidR="004E4C9E" w:rsidRPr="00E7324A" w:rsidRDefault="00217F2E" w:rsidP="004E4C9E">
      <w:pPr>
        <w:spacing w:line="36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3</w:t>
      </w:r>
      <w:r w:rsidR="004E4C9E" w:rsidRPr="00E7324A">
        <w:rPr>
          <w:rFonts w:ascii="宋体" w:hAnsi="宋体" w:hint="eastAsia"/>
          <w:color w:val="000000"/>
          <w:sz w:val="24"/>
        </w:rPr>
        <w:t>.下面是贪心算法的基本要素的是</w:t>
      </w:r>
      <w:r w:rsidR="004E4C9E" w:rsidRPr="00E7324A">
        <w:rPr>
          <w:rFonts w:ascii="宋体" w:hAnsi="宋体"/>
          <w:color w:val="000000"/>
          <w:sz w:val="24"/>
        </w:rPr>
        <w:t>（</w:t>
      </w:r>
      <w:r w:rsidR="004E4C9E">
        <w:rPr>
          <w:rFonts w:ascii="宋体" w:hAnsi="宋体"/>
          <w:color w:val="000000"/>
          <w:sz w:val="24"/>
        </w:rPr>
        <w:t> </w:t>
      </w:r>
      <w:r w:rsidR="000D4582" w:rsidRPr="000D4582">
        <w:rPr>
          <w:rFonts w:ascii="宋体" w:hAnsi="宋体" w:hint="eastAsia"/>
          <w:color w:val="FF0000"/>
          <w:sz w:val="24"/>
        </w:rPr>
        <w:t>C</w:t>
      </w:r>
      <w:r w:rsidR="004E4C9E" w:rsidRPr="00E7324A">
        <w:rPr>
          <w:rFonts w:ascii="宋体" w:hAnsi="宋体"/>
          <w:color w:val="000000"/>
          <w:sz w:val="24"/>
        </w:rPr>
        <w:t>）。</w:t>
      </w:r>
    </w:p>
    <w:p w14:paraId="40950B89" w14:textId="77777777" w:rsidR="004E4C9E" w:rsidRPr="00E7324A" w:rsidRDefault="004E4C9E" w:rsidP="00217F2E">
      <w:pPr>
        <w:spacing w:line="360" w:lineRule="auto"/>
        <w:ind w:firstLineChars="100" w:firstLine="240"/>
        <w:rPr>
          <w:rFonts w:ascii="宋体" w:hAnsi="宋体" w:hint="eastAsia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>A、重叠子问题</w:t>
      </w:r>
      <w:r w:rsidRPr="00E7324A">
        <w:rPr>
          <w:rFonts w:ascii="宋体" w:hAnsi="宋体" w:hint="eastAsia"/>
          <w:color w:val="000000"/>
          <w:sz w:val="24"/>
        </w:rPr>
        <w:tab/>
      </w:r>
      <w:r>
        <w:rPr>
          <w:rFonts w:ascii="宋体" w:hAnsi="宋体" w:hint="eastAsia"/>
          <w:color w:val="000000"/>
          <w:sz w:val="24"/>
        </w:rPr>
        <w:t xml:space="preserve"> </w:t>
      </w:r>
      <w:r w:rsidRPr="00E7324A">
        <w:rPr>
          <w:rFonts w:ascii="宋体" w:hAnsi="宋体"/>
          <w:color w:val="000000"/>
          <w:sz w:val="24"/>
        </w:rPr>
        <w:t>B、构造最优解</w:t>
      </w:r>
      <w:r w:rsidRPr="00E7324A">
        <w:rPr>
          <w:rFonts w:ascii="宋体" w:hAnsi="宋体" w:hint="eastAsia"/>
          <w:color w:val="000000"/>
          <w:sz w:val="24"/>
        </w:rPr>
        <w:tab/>
      </w:r>
      <w:r>
        <w:rPr>
          <w:rFonts w:ascii="宋体" w:hAnsi="宋体" w:hint="eastAsia"/>
          <w:color w:val="000000"/>
          <w:sz w:val="24"/>
        </w:rPr>
        <w:t xml:space="preserve">  </w:t>
      </w:r>
      <w:r w:rsidRPr="00E7324A">
        <w:rPr>
          <w:rFonts w:ascii="宋体" w:hAnsi="宋体"/>
          <w:color w:val="000000"/>
          <w:sz w:val="24"/>
        </w:rPr>
        <w:t>C、</w:t>
      </w:r>
      <w:r w:rsidRPr="00E7324A">
        <w:rPr>
          <w:rFonts w:ascii="宋体" w:hAnsi="宋体" w:hint="eastAsia"/>
          <w:color w:val="000000"/>
          <w:sz w:val="24"/>
        </w:rPr>
        <w:t>贪心选择性质</w:t>
      </w:r>
      <w:r w:rsidRPr="00E7324A">
        <w:rPr>
          <w:rFonts w:ascii="宋体" w:hAnsi="宋体" w:hint="eastAsia"/>
          <w:color w:val="000000"/>
          <w:sz w:val="24"/>
        </w:rPr>
        <w:tab/>
      </w:r>
      <w:r>
        <w:rPr>
          <w:rFonts w:ascii="宋体" w:hAnsi="宋体" w:hint="eastAsia"/>
          <w:color w:val="000000"/>
          <w:sz w:val="24"/>
        </w:rPr>
        <w:t xml:space="preserve"> </w:t>
      </w:r>
      <w:r w:rsidRPr="00E7324A">
        <w:rPr>
          <w:rFonts w:ascii="宋体" w:hAnsi="宋体"/>
          <w:color w:val="000000"/>
          <w:sz w:val="24"/>
        </w:rPr>
        <w:t>D、定义最优解</w:t>
      </w:r>
    </w:p>
    <w:p w14:paraId="30E859CB" w14:textId="437D44D4" w:rsidR="004E4C9E" w:rsidRDefault="00217F2E" w:rsidP="004E4C9E">
      <w:pPr>
        <w:spacing w:line="360" w:lineRule="auto"/>
        <w:ind w:left="336" w:hangingChars="140" w:hanging="336"/>
        <w:jc w:val="lef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4</w:t>
      </w:r>
      <w:r w:rsidR="004E4C9E" w:rsidRPr="00E7324A">
        <w:rPr>
          <w:rFonts w:ascii="宋体" w:hAnsi="宋体"/>
          <w:color w:val="000000"/>
          <w:sz w:val="24"/>
        </w:rPr>
        <w:t>、下面问题（</w:t>
      </w:r>
      <w:r w:rsidR="000D4582" w:rsidRPr="000D4582">
        <w:rPr>
          <w:rFonts w:ascii="宋体" w:hAnsi="宋体" w:hint="eastAsia"/>
          <w:color w:val="FF0000"/>
          <w:sz w:val="24"/>
        </w:rPr>
        <w:t>B</w:t>
      </w:r>
      <w:r w:rsidR="004E4C9E" w:rsidRPr="00E7324A">
        <w:rPr>
          <w:rFonts w:ascii="宋体" w:hAnsi="宋体"/>
          <w:color w:val="000000"/>
          <w:sz w:val="24"/>
        </w:rPr>
        <w:t>）不能使用贪心法解决。</w:t>
      </w:r>
    </w:p>
    <w:p w14:paraId="5CC97E1C" w14:textId="77777777" w:rsidR="004E4C9E" w:rsidRDefault="004E4C9E" w:rsidP="00217F2E">
      <w:pPr>
        <w:spacing w:line="360" w:lineRule="auto"/>
        <w:ind w:leftChars="160" w:left="336"/>
        <w:jc w:val="left"/>
        <w:rPr>
          <w:rFonts w:ascii="宋体" w:hAnsi="宋体" w:hint="eastAsia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 xml:space="preserve">A 单源最短路径问题 </w:t>
      </w:r>
      <w:r w:rsidR="00217F2E">
        <w:rPr>
          <w:rFonts w:ascii="宋体" w:hAnsi="宋体" w:hint="eastAsia"/>
          <w:color w:val="000000"/>
          <w:sz w:val="24"/>
        </w:rPr>
        <w:tab/>
      </w:r>
      <w:r w:rsidR="00217F2E">
        <w:rPr>
          <w:rFonts w:ascii="宋体" w:hAnsi="宋体" w:hint="eastAsia"/>
          <w:color w:val="000000"/>
          <w:sz w:val="24"/>
        </w:rPr>
        <w:tab/>
        <w:t xml:space="preserve">   </w:t>
      </w:r>
      <w:r w:rsidRPr="00E7324A">
        <w:rPr>
          <w:rFonts w:ascii="宋体" w:hAnsi="宋体"/>
          <w:color w:val="000000"/>
          <w:sz w:val="24"/>
        </w:rPr>
        <w:t xml:space="preserve">B </w:t>
      </w:r>
      <w:r w:rsidR="00217F2E">
        <w:rPr>
          <w:rFonts w:ascii="宋体" w:hAnsi="宋体" w:hint="eastAsia"/>
          <w:color w:val="000000"/>
          <w:sz w:val="24"/>
        </w:rPr>
        <w:t>旅行商</w:t>
      </w:r>
      <w:r w:rsidRPr="00E7324A">
        <w:rPr>
          <w:rFonts w:ascii="宋体" w:hAnsi="宋体"/>
          <w:color w:val="000000"/>
          <w:sz w:val="24"/>
        </w:rPr>
        <w:t xml:space="preserve">问题 </w:t>
      </w:r>
    </w:p>
    <w:p w14:paraId="38F7EF4F" w14:textId="77777777" w:rsidR="004E4C9E" w:rsidRDefault="004E4C9E" w:rsidP="00217F2E">
      <w:pPr>
        <w:spacing w:line="360" w:lineRule="auto"/>
        <w:ind w:leftChars="160" w:left="336"/>
        <w:jc w:val="left"/>
        <w:rPr>
          <w:rFonts w:ascii="宋体" w:hAnsi="宋体" w:hint="eastAsia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>C 最小生成树问题</w:t>
      </w:r>
      <w:r>
        <w:rPr>
          <w:rFonts w:ascii="宋体" w:hAnsi="宋体" w:hint="eastAsia"/>
          <w:color w:val="000000"/>
          <w:sz w:val="24"/>
        </w:rPr>
        <w:tab/>
      </w:r>
      <w:r>
        <w:rPr>
          <w:rFonts w:ascii="宋体" w:hAnsi="宋体" w:hint="eastAsia"/>
          <w:color w:val="000000"/>
          <w:sz w:val="24"/>
        </w:rPr>
        <w:tab/>
      </w:r>
      <w:r>
        <w:rPr>
          <w:rFonts w:ascii="宋体" w:hAnsi="宋体" w:hint="eastAsia"/>
          <w:color w:val="000000"/>
          <w:sz w:val="24"/>
        </w:rPr>
        <w:tab/>
      </w:r>
      <w:r w:rsidRPr="00E7324A">
        <w:rPr>
          <w:rFonts w:ascii="宋体" w:hAnsi="宋体"/>
          <w:color w:val="000000"/>
          <w:sz w:val="24"/>
        </w:rPr>
        <w:t xml:space="preserve"> </w:t>
      </w:r>
      <w:r w:rsidR="00217F2E">
        <w:rPr>
          <w:rFonts w:ascii="宋体" w:hAnsi="宋体" w:hint="eastAsia"/>
          <w:color w:val="000000"/>
          <w:sz w:val="24"/>
        </w:rPr>
        <w:t xml:space="preserve">  </w:t>
      </w:r>
      <w:r w:rsidRPr="00E7324A">
        <w:rPr>
          <w:rFonts w:ascii="宋体" w:hAnsi="宋体"/>
          <w:color w:val="000000"/>
          <w:sz w:val="24"/>
        </w:rPr>
        <w:t>D 背包问题</w:t>
      </w:r>
    </w:p>
    <w:p w14:paraId="1AA47C33" w14:textId="5F68C75F" w:rsidR="004E4C9E" w:rsidRDefault="00217F2E" w:rsidP="004E4C9E">
      <w:pPr>
        <w:spacing w:line="360" w:lineRule="auto"/>
        <w:ind w:left="336" w:hangingChars="140" w:hanging="336"/>
        <w:jc w:val="lef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5</w:t>
      </w:r>
      <w:r w:rsidR="004E4C9E" w:rsidRPr="00E7324A">
        <w:rPr>
          <w:rFonts w:ascii="宋体" w:hAnsi="宋体"/>
          <w:color w:val="000000"/>
          <w:sz w:val="24"/>
        </w:rPr>
        <w:t>、下列</w:t>
      </w:r>
      <w:r>
        <w:rPr>
          <w:rFonts w:ascii="宋体" w:hAnsi="宋体" w:hint="eastAsia"/>
          <w:color w:val="000000"/>
          <w:sz w:val="24"/>
        </w:rPr>
        <w:t>策略</w:t>
      </w:r>
      <w:r w:rsidR="004E4C9E" w:rsidRPr="00E7324A">
        <w:rPr>
          <w:rFonts w:ascii="宋体" w:hAnsi="宋体"/>
          <w:color w:val="000000"/>
          <w:sz w:val="24"/>
        </w:rPr>
        <w:t>中不能解决0/1背包问题的是（</w:t>
      </w:r>
      <w:r w:rsidR="000D4582" w:rsidRPr="000D4582">
        <w:rPr>
          <w:rFonts w:ascii="宋体" w:hAnsi="宋体" w:hint="eastAsia"/>
          <w:color w:val="FF0000"/>
          <w:sz w:val="24"/>
        </w:rPr>
        <w:t>A</w:t>
      </w:r>
      <w:r w:rsidR="004E4C9E" w:rsidRPr="00E7324A">
        <w:rPr>
          <w:rFonts w:ascii="宋体" w:hAnsi="宋体"/>
          <w:color w:val="000000"/>
          <w:sz w:val="24"/>
        </w:rPr>
        <w:t>）</w:t>
      </w:r>
    </w:p>
    <w:p w14:paraId="333D637B" w14:textId="77777777" w:rsidR="004E4C9E" w:rsidRDefault="004E4C9E" w:rsidP="00217F2E">
      <w:pPr>
        <w:spacing w:line="360" w:lineRule="auto"/>
        <w:ind w:leftChars="160" w:left="336"/>
        <w:jc w:val="left"/>
        <w:rPr>
          <w:rFonts w:ascii="宋体" w:hAnsi="宋体" w:hint="eastAsia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 xml:space="preserve">A 贪心法 </w:t>
      </w:r>
      <w:r>
        <w:rPr>
          <w:rFonts w:ascii="宋体" w:hAnsi="宋体" w:hint="eastAsia"/>
          <w:color w:val="000000"/>
          <w:sz w:val="24"/>
        </w:rPr>
        <w:t xml:space="preserve">  </w:t>
      </w:r>
      <w:r w:rsidRPr="00E7324A">
        <w:rPr>
          <w:rFonts w:ascii="宋体" w:hAnsi="宋体"/>
          <w:color w:val="000000"/>
          <w:sz w:val="24"/>
        </w:rPr>
        <w:t xml:space="preserve">B 动态规划 </w:t>
      </w:r>
      <w:r>
        <w:rPr>
          <w:rFonts w:ascii="宋体" w:hAnsi="宋体" w:hint="eastAsia"/>
          <w:color w:val="000000"/>
          <w:sz w:val="24"/>
        </w:rPr>
        <w:t xml:space="preserve">  </w:t>
      </w:r>
      <w:r w:rsidRPr="00E7324A">
        <w:rPr>
          <w:rFonts w:ascii="宋体" w:hAnsi="宋体"/>
          <w:color w:val="000000"/>
          <w:sz w:val="24"/>
        </w:rPr>
        <w:t xml:space="preserve">C 回溯法 </w:t>
      </w:r>
      <w:r>
        <w:rPr>
          <w:rFonts w:ascii="宋体" w:hAnsi="宋体" w:hint="eastAsia"/>
          <w:color w:val="000000"/>
          <w:sz w:val="24"/>
        </w:rPr>
        <w:t xml:space="preserve">   </w:t>
      </w:r>
      <w:r w:rsidRPr="00E7324A">
        <w:rPr>
          <w:rFonts w:ascii="宋体" w:hAnsi="宋体"/>
          <w:color w:val="000000"/>
          <w:sz w:val="24"/>
        </w:rPr>
        <w:t>D 分支限界法</w:t>
      </w:r>
    </w:p>
    <w:p w14:paraId="551E2CF0" w14:textId="111D7345" w:rsidR="00BE5EA9" w:rsidRPr="00E7324A" w:rsidRDefault="00BE5EA9" w:rsidP="00BE5EA9">
      <w:pPr>
        <w:spacing w:line="36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6</w:t>
      </w:r>
      <w:r w:rsidRPr="00E7324A">
        <w:rPr>
          <w:rFonts w:ascii="宋体" w:hAnsi="宋体"/>
          <w:color w:val="000000"/>
          <w:sz w:val="24"/>
        </w:rPr>
        <w:t>、</w:t>
      </w:r>
      <w:r>
        <w:rPr>
          <w:rFonts w:ascii="宋体" w:hAnsi="宋体" w:hint="eastAsia"/>
          <w:color w:val="000000"/>
          <w:sz w:val="24"/>
        </w:rPr>
        <w:t>最小生成树问题的Prim</w:t>
      </w:r>
      <w:r w:rsidRPr="00E7324A">
        <w:rPr>
          <w:rFonts w:ascii="宋体" w:hAnsi="宋体" w:hint="eastAsia"/>
          <w:color w:val="000000"/>
          <w:sz w:val="24"/>
        </w:rPr>
        <w:t>算法利用的</w:t>
      </w:r>
      <w:r>
        <w:rPr>
          <w:rFonts w:ascii="宋体" w:hAnsi="宋体" w:hint="eastAsia"/>
          <w:color w:val="000000"/>
          <w:sz w:val="24"/>
        </w:rPr>
        <w:t>策略</w:t>
      </w:r>
      <w:r w:rsidRPr="00E7324A">
        <w:rPr>
          <w:rFonts w:ascii="宋体" w:hAnsi="宋体" w:hint="eastAsia"/>
          <w:color w:val="000000"/>
          <w:sz w:val="24"/>
        </w:rPr>
        <w:t>是</w:t>
      </w:r>
      <w:r w:rsidRPr="00E7324A">
        <w:rPr>
          <w:rFonts w:ascii="宋体" w:hAnsi="宋体"/>
          <w:color w:val="000000"/>
          <w:sz w:val="24"/>
        </w:rPr>
        <w:t>（</w:t>
      </w:r>
      <w:r w:rsidR="000D4582" w:rsidRPr="000D4582">
        <w:rPr>
          <w:rFonts w:ascii="宋体" w:hAnsi="宋体" w:hint="eastAsia"/>
          <w:color w:val="FF0000"/>
          <w:sz w:val="24"/>
        </w:rPr>
        <w:t>C</w:t>
      </w:r>
      <w:r w:rsidRPr="000D4582">
        <w:rPr>
          <w:rFonts w:ascii="宋体" w:hAnsi="宋体"/>
          <w:color w:val="FF0000"/>
          <w:sz w:val="24"/>
        </w:rPr>
        <w:t xml:space="preserve"> </w:t>
      </w:r>
      <w:r w:rsidRPr="00E7324A">
        <w:rPr>
          <w:rFonts w:ascii="宋体" w:hAnsi="宋体"/>
          <w:color w:val="000000"/>
          <w:sz w:val="24"/>
        </w:rPr>
        <w:t>）。</w:t>
      </w:r>
    </w:p>
    <w:p w14:paraId="01AEE96E" w14:textId="77777777" w:rsidR="00BE5EA9" w:rsidRPr="00E7324A" w:rsidRDefault="00BE5EA9" w:rsidP="00BE5EA9">
      <w:pPr>
        <w:spacing w:line="360" w:lineRule="auto"/>
        <w:ind w:firstLineChars="150" w:firstLine="360"/>
        <w:rPr>
          <w:rFonts w:ascii="宋体" w:hAnsi="宋体" w:hint="eastAsia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>A、分支界限法</w:t>
      </w:r>
      <w:r w:rsidRPr="00E7324A">
        <w:rPr>
          <w:rFonts w:ascii="宋体" w:hAnsi="宋体" w:hint="eastAsia"/>
          <w:color w:val="000000"/>
          <w:sz w:val="24"/>
        </w:rPr>
        <w:tab/>
      </w:r>
      <w:r>
        <w:rPr>
          <w:rFonts w:ascii="宋体" w:hAnsi="宋体" w:hint="eastAsia"/>
          <w:color w:val="000000"/>
          <w:sz w:val="24"/>
        </w:rPr>
        <w:t xml:space="preserve">  </w:t>
      </w:r>
      <w:r w:rsidRPr="00E7324A">
        <w:rPr>
          <w:rFonts w:ascii="宋体" w:hAnsi="宋体"/>
          <w:color w:val="000000"/>
          <w:sz w:val="24"/>
        </w:rPr>
        <w:t>B、动态规划法</w:t>
      </w:r>
      <w:r w:rsidRPr="00E7324A">
        <w:rPr>
          <w:rFonts w:ascii="宋体" w:hAnsi="宋体" w:hint="eastAsia"/>
          <w:color w:val="000000"/>
          <w:sz w:val="24"/>
        </w:rPr>
        <w:tab/>
      </w:r>
      <w:r w:rsidRPr="00E7324A">
        <w:rPr>
          <w:rFonts w:ascii="宋体" w:hAnsi="宋体" w:hint="eastAsia"/>
          <w:color w:val="000000"/>
          <w:sz w:val="24"/>
        </w:rPr>
        <w:tab/>
      </w:r>
      <w:r w:rsidRPr="00E7324A">
        <w:rPr>
          <w:rFonts w:ascii="宋体" w:hAnsi="宋体"/>
          <w:color w:val="000000"/>
          <w:sz w:val="24"/>
        </w:rPr>
        <w:t>C、贪心法</w:t>
      </w:r>
      <w:r w:rsidRPr="00E7324A">
        <w:rPr>
          <w:rFonts w:ascii="宋体" w:hAnsi="宋体" w:hint="eastAsia"/>
          <w:color w:val="000000"/>
          <w:sz w:val="24"/>
        </w:rPr>
        <w:tab/>
      </w:r>
      <w:r w:rsidRPr="00E7324A">
        <w:rPr>
          <w:rFonts w:ascii="宋体" w:hAnsi="宋体" w:hint="eastAsia"/>
          <w:color w:val="000000"/>
          <w:sz w:val="24"/>
        </w:rPr>
        <w:tab/>
      </w:r>
      <w:r w:rsidRPr="00E7324A">
        <w:rPr>
          <w:rFonts w:ascii="宋体" w:hAnsi="宋体"/>
          <w:color w:val="000000"/>
          <w:sz w:val="24"/>
        </w:rPr>
        <w:t>D、回溯法</w:t>
      </w:r>
    </w:p>
    <w:p w14:paraId="2E3DC634" w14:textId="77777777" w:rsidR="009062E7" w:rsidRPr="009062E7" w:rsidRDefault="004E4C9E" w:rsidP="009062E7">
      <w:pPr>
        <w:rPr>
          <w:sz w:val="24"/>
          <w:szCs w:val="24"/>
        </w:rPr>
      </w:pPr>
      <w:r>
        <w:rPr>
          <w:rFonts w:ascii="黑体" w:eastAsia="黑体" w:hint="eastAsia"/>
          <w:sz w:val="28"/>
          <w:szCs w:val="28"/>
        </w:rPr>
        <w:t>二</w:t>
      </w:r>
      <w:r w:rsidR="009062E7">
        <w:rPr>
          <w:rFonts w:ascii="黑体" w:eastAsia="黑体" w:hint="eastAsia"/>
          <w:sz w:val="28"/>
          <w:szCs w:val="28"/>
        </w:rPr>
        <w:t>、</w:t>
      </w:r>
      <w:r w:rsidR="00793583">
        <w:rPr>
          <w:rFonts w:ascii="黑体" w:eastAsia="黑体" w:hint="eastAsia"/>
          <w:sz w:val="28"/>
          <w:szCs w:val="28"/>
        </w:rPr>
        <w:t>填空</w:t>
      </w:r>
      <w:r w:rsidR="00194476">
        <w:rPr>
          <w:rFonts w:ascii="黑体" w:eastAsia="黑体" w:hint="eastAsia"/>
          <w:sz w:val="28"/>
          <w:szCs w:val="28"/>
        </w:rPr>
        <w:t>题</w:t>
      </w:r>
    </w:p>
    <w:p w14:paraId="12E976F0" w14:textId="3D4EF5D1" w:rsidR="00504F65" w:rsidRPr="00504F65" w:rsidRDefault="00504F65" w:rsidP="00116EF3">
      <w:pPr>
        <w:spacing w:afterLines="50" w:after="156" w:line="400" w:lineRule="exact"/>
        <w:rPr>
          <w:rFonts w:ascii="宋体" w:hAnsi="宋体" w:hint="eastAsia"/>
          <w:sz w:val="24"/>
          <w:szCs w:val="24"/>
        </w:rPr>
      </w:pPr>
      <w:r w:rsidRPr="009E6946">
        <w:rPr>
          <w:rFonts w:ascii="宋体" w:hAnsi="宋体" w:hint="eastAsia"/>
          <w:sz w:val="24"/>
          <w:szCs w:val="24"/>
        </w:rPr>
        <w:t>1．</w:t>
      </w:r>
      <w:r w:rsidR="00BE5EA9" w:rsidRPr="00E7324A">
        <w:rPr>
          <w:rFonts w:ascii="宋体" w:hAnsi="宋体" w:hint="eastAsia"/>
          <w:color w:val="000000"/>
          <w:sz w:val="24"/>
        </w:rPr>
        <w:t>采用贪心算法的最优装载问题的主要计算</w:t>
      </w:r>
      <w:proofErr w:type="gramStart"/>
      <w:r w:rsidR="00BE5EA9" w:rsidRPr="00E7324A">
        <w:rPr>
          <w:rFonts w:ascii="宋体" w:hAnsi="宋体" w:hint="eastAsia"/>
          <w:color w:val="000000"/>
          <w:sz w:val="24"/>
        </w:rPr>
        <w:t>量在于</w:t>
      </w:r>
      <w:proofErr w:type="gramEnd"/>
      <w:r w:rsidR="00BE5EA9" w:rsidRPr="00E7324A">
        <w:rPr>
          <w:rFonts w:ascii="宋体" w:hAnsi="宋体" w:hint="eastAsia"/>
          <w:color w:val="000000"/>
          <w:sz w:val="24"/>
        </w:rPr>
        <w:t>将集装箱依其重量从小到大排序，故算法的时间复杂度为</w:t>
      </w:r>
      <w:r w:rsidR="00BE5EA9">
        <w:rPr>
          <w:rFonts w:ascii="宋体" w:hAnsi="宋体" w:hint="eastAsia"/>
          <w:color w:val="000000"/>
          <w:sz w:val="24"/>
          <w:u w:val="single"/>
        </w:rPr>
        <w:t xml:space="preserve"> </w:t>
      </w:r>
      <w:r w:rsidR="006320C0" w:rsidRPr="006320C0">
        <w:rPr>
          <w:rFonts w:ascii="宋体" w:hAnsi="宋体" w:hint="eastAsia"/>
          <w:color w:val="FF0000"/>
          <w:sz w:val="24"/>
          <w:u w:val="single"/>
        </w:rPr>
        <w:t>O(</w:t>
      </w:r>
      <w:proofErr w:type="spellStart"/>
      <w:r w:rsidR="006320C0">
        <w:rPr>
          <w:rFonts w:ascii="宋体" w:hAnsi="宋体" w:hint="eastAsia"/>
          <w:color w:val="FF0000"/>
          <w:sz w:val="24"/>
          <w:u w:val="single"/>
        </w:rPr>
        <w:t>n</w:t>
      </w:r>
      <w:r w:rsidR="006320C0" w:rsidRPr="006320C0">
        <w:rPr>
          <w:rFonts w:ascii="宋体" w:hAnsi="宋体" w:hint="eastAsia"/>
          <w:color w:val="FF0000"/>
          <w:sz w:val="24"/>
          <w:u w:val="single"/>
        </w:rPr>
        <w:t>logn</w:t>
      </w:r>
      <w:proofErr w:type="spellEnd"/>
      <w:r w:rsidR="006320C0" w:rsidRPr="006320C0">
        <w:rPr>
          <w:rFonts w:ascii="宋体" w:hAnsi="宋体" w:hint="eastAsia"/>
          <w:color w:val="FF0000"/>
          <w:sz w:val="24"/>
          <w:u w:val="single"/>
        </w:rPr>
        <w:t>)</w:t>
      </w:r>
      <w:r w:rsidR="00BE5EA9" w:rsidRPr="006320C0">
        <w:rPr>
          <w:rFonts w:ascii="宋体" w:hAnsi="宋体" w:hint="eastAsia"/>
          <w:color w:val="FF0000"/>
          <w:sz w:val="24"/>
          <w:u w:val="single"/>
        </w:rPr>
        <w:t xml:space="preserve"> </w:t>
      </w:r>
      <w:r w:rsidR="00BE5EA9">
        <w:rPr>
          <w:rFonts w:ascii="宋体" w:hAnsi="宋体" w:hint="eastAsia"/>
          <w:color w:val="000000"/>
          <w:sz w:val="24"/>
          <w:u w:val="single"/>
        </w:rPr>
        <w:t xml:space="preserve">          </w:t>
      </w:r>
      <w:r w:rsidR="00BE5EA9">
        <w:rPr>
          <w:rFonts w:ascii="宋体" w:hAnsi="宋体" w:hint="eastAsia"/>
          <w:color w:val="000000"/>
          <w:sz w:val="24"/>
        </w:rPr>
        <w:t>。</w:t>
      </w:r>
      <w:r w:rsidR="009A4C88" w:rsidRPr="00504F65">
        <w:rPr>
          <w:rFonts w:ascii="宋体" w:hAnsi="宋体"/>
          <w:sz w:val="24"/>
          <w:szCs w:val="24"/>
        </w:rPr>
        <w:t xml:space="preserve"> </w:t>
      </w:r>
    </w:p>
    <w:p w14:paraId="21848897" w14:textId="20CD33C8" w:rsidR="00332505" w:rsidRPr="0011611E" w:rsidRDefault="00332505" w:rsidP="00116EF3">
      <w:pPr>
        <w:snapToGrid w:val="0"/>
        <w:spacing w:afterLines="50" w:after="156" w:line="400" w:lineRule="exact"/>
        <w:ind w:left="1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</w:t>
      </w:r>
      <w:r w:rsidR="009A4C88" w:rsidRPr="009A4C88">
        <w:rPr>
          <w:rFonts w:ascii="宋体" w:hAnsi="宋体" w:hint="eastAsia"/>
          <w:color w:val="000000"/>
          <w:sz w:val="24"/>
        </w:rPr>
        <w:t xml:space="preserve"> </w:t>
      </w:r>
      <w:r w:rsidR="00217F2E">
        <w:rPr>
          <w:rFonts w:ascii="宋体" w:hAnsi="宋体" w:hint="eastAsia"/>
          <w:color w:val="000000"/>
          <w:sz w:val="24"/>
        </w:rPr>
        <w:t>贪心</w:t>
      </w:r>
      <w:r w:rsidR="00EA2E56" w:rsidRPr="00E7324A">
        <w:rPr>
          <w:rFonts w:ascii="宋体" w:hAnsi="宋体" w:hint="eastAsia"/>
          <w:color w:val="000000"/>
          <w:sz w:val="24"/>
        </w:rPr>
        <w:t>算法的两个基本要素是</w:t>
      </w:r>
      <w:r w:rsidR="007B419E">
        <w:rPr>
          <w:rFonts w:ascii="宋体" w:hAnsi="宋体" w:hint="eastAsia"/>
          <w:color w:val="000000"/>
          <w:sz w:val="24"/>
        </w:rPr>
        <w:t>最优子结构</w:t>
      </w:r>
      <w:r w:rsidR="00EA2E56">
        <w:rPr>
          <w:rFonts w:ascii="宋体" w:hAnsi="宋体" w:hint="eastAsia"/>
          <w:sz w:val="24"/>
          <w:szCs w:val="24"/>
        </w:rPr>
        <w:t>性质</w:t>
      </w:r>
      <w:r w:rsidR="00EA2E56">
        <w:rPr>
          <w:rFonts w:ascii="宋体" w:hAnsi="宋体" w:hint="eastAsia"/>
          <w:color w:val="000000"/>
          <w:sz w:val="24"/>
        </w:rPr>
        <w:t>和</w:t>
      </w:r>
      <w:r w:rsidR="007B419E">
        <w:rPr>
          <w:rFonts w:ascii="宋体" w:hAnsi="宋体" w:hint="eastAsia"/>
          <w:sz w:val="24"/>
          <w:szCs w:val="24"/>
          <w:u w:val="single"/>
        </w:rPr>
        <w:t xml:space="preserve">   </w:t>
      </w:r>
      <w:r w:rsidR="006320C0" w:rsidRPr="006320C0">
        <w:rPr>
          <w:rFonts w:ascii="宋体" w:hAnsi="宋体" w:hint="eastAsia"/>
          <w:color w:val="FF0000"/>
          <w:sz w:val="24"/>
          <w:szCs w:val="24"/>
          <w:u w:val="single"/>
        </w:rPr>
        <w:t>贪心选择</w:t>
      </w:r>
      <w:r w:rsidR="007B419E">
        <w:rPr>
          <w:rFonts w:ascii="宋体" w:hAnsi="宋体" w:hint="eastAsia"/>
          <w:sz w:val="24"/>
          <w:szCs w:val="24"/>
          <w:u w:val="single"/>
        </w:rPr>
        <w:t xml:space="preserve">    </w:t>
      </w:r>
      <w:r w:rsidR="00EA2E56">
        <w:rPr>
          <w:rFonts w:ascii="宋体" w:hAnsi="宋体" w:hint="eastAsia"/>
          <w:color w:val="000000"/>
          <w:sz w:val="24"/>
        </w:rPr>
        <w:t>性质</w:t>
      </w:r>
      <w:r w:rsidR="00EA2E56" w:rsidRPr="00E7324A">
        <w:rPr>
          <w:rFonts w:ascii="宋体" w:hAnsi="宋体"/>
          <w:color w:val="000000"/>
          <w:sz w:val="24"/>
        </w:rPr>
        <w:t>。</w:t>
      </w:r>
      <w:r w:rsidR="00F5045F">
        <w:rPr>
          <w:rFonts w:ascii="宋体" w:hAnsi="宋体"/>
          <w:sz w:val="24"/>
        </w:rPr>
        <w:t xml:space="preserve"> </w:t>
      </w:r>
    </w:p>
    <w:p w14:paraId="7478D38E" w14:textId="4BF05904" w:rsidR="00BD4C2F" w:rsidRPr="009A4C88" w:rsidRDefault="00461111" w:rsidP="00116EF3">
      <w:pPr>
        <w:spacing w:afterLines="50" w:after="156" w:line="400" w:lineRule="exact"/>
        <w:rPr>
          <w:rFonts w:ascii="宋体" w:hAnsi="宋体" w:hint="eastAsia"/>
          <w:sz w:val="24"/>
          <w:szCs w:val="24"/>
        </w:rPr>
      </w:pPr>
      <w:r w:rsidRPr="009D0BFC">
        <w:rPr>
          <w:rFonts w:ascii="宋体" w:hAnsi="宋体" w:hint="eastAsia"/>
          <w:sz w:val="24"/>
        </w:rPr>
        <w:t>3</w:t>
      </w:r>
      <w:r w:rsidR="00332505" w:rsidRPr="009D0BFC">
        <w:rPr>
          <w:rFonts w:ascii="宋体" w:hAnsi="宋体" w:hint="eastAsia"/>
          <w:sz w:val="24"/>
        </w:rPr>
        <w:t>．</w:t>
      </w:r>
      <w:r w:rsidR="00EA2E56" w:rsidRPr="00B05D8A">
        <w:rPr>
          <w:rFonts w:hint="eastAsia"/>
          <w:sz w:val="24"/>
        </w:rPr>
        <w:t>求解</w:t>
      </w:r>
      <w:r w:rsidR="00EA2E56">
        <w:rPr>
          <w:rFonts w:hint="eastAsia"/>
          <w:sz w:val="24"/>
        </w:rPr>
        <w:t>最优化问题时，采</w:t>
      </w:r>
      <w:r w:rsidR="00EA2E56" w:rsidRPr="008075FE">
        <w:rPr>
          <w:rFonts w:hint="eastAsia"/>
          <w:sz w:val="24"/>
        </w:rPr>
        <w:t>用</w:t>
      </w:r>
      <w:r w:rsidR="00EA2E56">
        <w:rPr>
          <w:rFonts w:hint="eastAsia"/>
          <w:sz w:val="24"/>
          <w:u w:val="single"/>
        </w:rPr>
        <w:t xml:space="preserve">  </w:t>
      </w:r>
      <w:r w:rsidR="006320C0" w:rsidRPr="006320C0">
        <w:rPr>
          <w:rFonts w:hint="eastAsia"/>
          <w:color w:val="FF0000"/>
          <w:sz w:val="24"/>
          <w:u w:val="single"/>
        </w:rPr>
        <w:t>贪心</w:t>
      </w:r>
      <w:r w:rsidR="00EA2E56" w:rsidRPr="00B05D8A">
        <w:rPr>
          <w:rFonts w:hint="eastAsia"/>
          <w:sz w:val="24"/>
        </w:rPr>
        <w:t>策略</w:t>
      </w:r>
      <w:r w:rsidR="00EA2E56">
        <w:rPr>
          <w:rFonts w:hint="eastAsia"/>
          <w:sz w:val="24"/>
        </w:rPr>
        <w:t>不一定能够得到问题的最优解。</w:t>
      </w:r>
      <w:r w:rsidR="00EA2E56" w:rsidRPr="009A4C88">
        <w:rPr>
          <w:rFonts w:ascii="宋体" w:hAnsi="宋体"/>
          <w:sz w:val="24"/>
          <w:szCs w:val="24"/>
        </w:rPr>
        <w:t xml:space="preserve"> </w:t>
      </w:r>
    </w:p>
    <w:p w14:paraId="5A58F275" w14:textId="394F302E" w:rsidR="00BB4677" w:rsidRPr="009D0BFC" w:rsidRDefault="00217F2E" w:rsidP="00116EF3">
      <w:pPr>
        <w:spacing w:afterLines="50" w:after="156" w:line="40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4.</w:t>
      </w:r>
      <w:r w:rsidR="00227159" w:rsidRPr="00B616DD">
        <w:rPr>
          <w:rFonts w:ascii="宋体" w:hAnsi="宋体" w:cs="Arial" w:hint="eastAsia"/>
          <w:sz w:val="24"/>
        </w:rPr>
        <w:t>问题的最优解包含着其子问题的最优解</w:t>
      </w:r>
      <w:r w:rsidR="00227159">
        <w:rPr>
          <w:rFonts w:ascii="宋体" w:hAnsi="宋体" w:cs="Arial" w:hint="eastAsia"/>
          <w:sz w:val="24"/>
        </w:rPr>
        <w:t>，</w:t>
      </w:r>
      <w:r w:rsidR="00227159" w:rsidRPr="00B616DD">
        <w:rPr>
          <w:rFonts w:ascii="宋体" w:hAnsi="宋体" w:cs="Arial" w:hint="eastAsia"/>
          <w:sz w:val="24"/>
        </w:rPr>
        <w:t>这种性质称为</w:t>
      </w:r>
      <w:r w:rsidR="00227159">
        <w:rPr>
          <w:rFonts w:ascii="宋体" w:hAnsi="宋体" w:cs="Arial" w:hint="eastAsia"/>
          <w:sz w:val="24"/>
        </w:rPr>
        <w:t>__</w:t>
      </w:r>
      <w:r w:rsidR="006320C0" w:rsidRPr="006320C0">
        <w:rPr>
          <w:rFonts w:ascii="宋体" w:hAnsi="宋体" w:cs="Arial" w:hint="eastAsia"/>
          <w:color w:val="FF0000"/>
          <w:sz w:val="24"/>
        </w:rPr>
        <w:t>最优子结构性质</w:t>
      </w:r>
      <w:r w:rsidR="00227159">
        <w:rPr>
          <w:rFonts w:ascii="宋体" w:hAnsi="宋体" w:cs="Arial" w:hint="eastAsia"/>
          <w:sz w:val="24"/>
        </w:rPr>
        <w:t>___</w:t>
      </w:r>
      <w:r w:rsidR="00227159" w:rsidRPr="00B616DD">
        <w:rPr>
          <w:rFonts w:ascii="宋体" w:hAnsi="宋体" w:cs="Arial" w:hint="eastAsia"/>
          <w:sz w:val="24"/>
        </w:rPr>
        <w:t>。</w:t>
      </w:r>
    </w:p>
    <w:p w14:paraId="215A66B8" w14:textId="6CB66A15" w:rsidR="00D13A98" w:rsidRDefault="00217F2E" w:rsidP="00116EF3">
      <w:pPr>
        <w:spacing w:afterLines="50" w:after="156" w:line="4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5.</w:t>
      </w:r>
      <w:r w:rsidR="00227159">
        <w:rPr>
          <w:rFonts w:hint="eastAsia"/>
          <w:sz w:val="24"/>
        </w:rPr>
        <w:t>使用</w:t>
      </w:r>
      <w:r w:rsidR="00227159">
        <w:rPr>
          <w:rFonts w:ascii="宋体" w:hAnsi="宋体" w:hint="eastAsia"/>
          <w:color w:val="000000"/>
          <w:sz w:val="24"/>
          <w:u w:val="single"/>
        </w:rPr>
        <w:t xml:space="preserve">   </w:t>
      </w:r>
      <w:r w:rsidR="006320C0" w:rsidRPr="006320C0">
        <w:rPr>
          <w:rFonts w:ascii="宋体" w:hAnsi="宋体" w:hint="eastAsia"/>
          <w:color w:val="FF0000"/>
          <w:sz w:val="24"/>
          <w:u w:val="single"/>
        </w:rPr>
        <w:t>贪心</w:t>
      </w:r>
      <w:r w:rsidR="00227159">
        <w:rPr>
          <w:rFonts w:ascii="宋体" w:hAnsi="宋体" w:hint="eastAsia"/>
          <w:color w:val="000000"/>
          <w:sz w:val="24"/>
          <w:u w:val="single"/>
        </w:rPr>
        <w:t xml:space="preserve">    </w:t>
      </w:r>
      <w:r w:rsidR="00227159" w:rsidRPr="00D878FB">
        <w:rPr>
          <w:rFonts w:ascii="宋体" w:hAnsi="宋体" w:hint="eastAsia"/>
          <w:color w:val="000000"/>
          <w:sz w:val="24"/>
        </w:rPr>
        <w:t>策略</w:t>
      </w:r>
      <w:r w:rsidR="00227159">
        <w:rPr>
          <w:rFonts w:ascii="宋体" w:hAnsi="宋体" w:hint="eastAsia"/>
          <w:color w:val="000000"/>
          <w:sz w:val="24"/>
        </w:rPr>
        <w:t>求解最优化问题时，需要证明最优解的正确性。</w:t>
      </w:r>
    </w:p>
    <w:p w14:paraId="2423701F" w14:textId="4D2118CF" w:rsidR="007F0DA4" w:rsidRDefault="00217F2E" w:rsidP="00116EF3">
      <w:pPr>
        <w:spacing w:afterLines="50" w:after="156" w:line="460" w:lineRule="exact"/>
        <w:rPr>
          <w:rFonts w:ascii="黑体" w:eastAsia="黑体"/>
          <w:sz w:val="28"/>
          <w:szCs w:val="28"/>
        </w:rPr>
      </w:pPr>
      <w:r>
        <w:rPr>
          <w:rFonts w:ascii="宋体" w:hAnsi="宋体" w:hint="eastAsia"/>
          <w:sz w:val="24"/>
        </w:rPr>
        <w:t>6.</w:t>
      </w:r>
      <w:r w:rsidR="00082995" w:rsidRPr="00082995">
        <w:rPr>
          <w:rFonts w:ascii="宋体" w:hAnsi="宋体" w:cs="Arial" w:hint="eastAsia"/>
          <w:sz w:val="24"/>
        </w:rPr>
        <w:t>贪心算法总是做出在当前看来最好的选择。也就是说贪心算法并不从整体最优考虑，它所做出的选择只是在某种意义上的</w:t>
      </w:r>
      <w:r w:rsidR="006320C0" w:rsidRPr="006320C0">
        <w:rPr>
          <w:rFonts w:ascii="宋体" w:hAnsi="宋体" w:cs="Arial" w:hint="eastAsia"/>
          <w:color w:val="FF0000"/>
          <w:sz w:val="24"/>
        </w:rPr>
        <w:t>局部</w:t>
      </w:r>
      <w:r w:rsidR="006320C0" w:rsidRPr="006320C0">
        <w:rPr>
          <w:rFonts w:ascii="宋体" w:hAnsi="宋体" w:cs="Arial" w:hint="eastAsia"/>
          <w:color w:val="FF0000"/>
          <w:sz w:val="24"/>
          <w:u w:val="single"/>
        </w:rPr>
        <w:t>最优解</w:t>
      </w:r>
      <w:r w:rsidR="00082995" w:rsidRPr="00082995">
        <w:rPr>
          <w:rFonts w:ascii="宋体" w:hAnsi="宋体" w:cs="Arial" w:hint="eastAsia"/>
          <w:sz w:val="24"/>
        </w:rPr>
        <w:t>。</w:t>
      </w:r>
      <w:r w:rsidR="009062E7" w:rsidRPr="005B1091">
        <w:rPr>
          <w:rFonts w:ascii="宋体" w:hAnsi="宋体" w:hint="eastAsia"/>
          <w:sz w:val="24"/>
        </w:rPr>
        <w:t xml:space="preserve">                 </w:t>
      </w:r>
    </w:p>
    <w:p w14:paraId="7E910F7A" w14:textId="77777777" w:rsidR="00D13A98" w:rsidRDefault="004E4C9E" w:rsidP="009062E7">
      <w:r>
        <w:rPr>
          <w:rFonts w:ascii="黑体" w:eastAsia="黑体" w:hint="eastAsia"/>
          <w:sz w:val="28"/>
          <w:szCs w:val="28"/>
        </w:rPr>
        <w:t>三</w:t>
      </w:r>
      <w:r w:rsidR="009062E7" w:rsidRPr="009062E7">
        <w:rPr>
          <w:rFonts w:ascii="黑体" w:eastAsia="黑体" w:hint="eastAsia"/>
          <w:sz w:val="28"/>
          <w:szCs w:val="28"/>
        </w:rPr>
        <w:t xml:space="preserve"> </w:t>
      </w:r>
      <w:r w:rsidR="009062E7">
        <w:rPr>
          <w:rFonts w:ascii="黑体" w:eastAsia="黑体" w:hint="eastAsia"/>
          <w:sz w:val="28"/>
          <w:szCs w:val="28"/>
        </w:rPr>
        <w:t>、</w:t>
      </w:r>
      <w:r w:rsidR="00AD443E">
        <w:rPr>
          <w:rFonts w:ascii="黑体" w:eastAsia="黑体" w:hint="eastAsia"/>
          <w:sz w:val="28"/>
          <w:szCs w:val="28"/>
        </w:rPr>
        <w:t>简答题</w:t>
      </w:r>
    </w:p>
    <w:p w14:paraId="1E0BC0B2" w14:textId="77777777" w:rsidR="007F0DA4" w:rsidRDefault="00217F2E" w:rsidP="00082995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</w:t>
      </w:r>
      <w:r w:rsidR="00E4316A" w:rsidRPr="00082995">
        <w:rPr>
          <w:rFonts w:ascii="宋体" w:hAnsi="宋体" w:hint="eastAsia"/>
          <w:sz w:val="24"/>
          <w:szCs w:val="24"/>
        </w:rPr>
        <w:t>.</w:t>
      </w:r>
      <w:r w:rsidR="00EA2E56" w:rsidRPr="00082995">
        <w:rPr>
          <w:rFonts w:ascii="宋体" w:hAnsi="宋体"/>
          <w:sz w:val="24"/>
          <w:szCs w:val="24"/>
        </w:rPr>
        <w:t xml:space="preserve"> </w:t>
      </w:r>
      <w:r w:rsidR="007B419E" w:rsidRPr="00082995">
        <w:rPr>
          <w:rFonts w:ascii="宋体" w:hAnsi="宋体" w:hint="eastAsia"/>
          <w:sz w:val="24"/>
          <w:szCs w:val="24"/>
        </w:rPr>
        <w:t>设有n种面值为:d</w:t>
      </w:r>
      <w:r w:rsidR="007B419E" w:rsidRPr="00082995">
        <w:rPr>
          <w:rFonts w:ascii="宋体" w:hAnsi="宋体" w:hint="eastAsia"/>
          <w:sz w:val="24"/>
          <w:szCs w:val="24"/>
          <w:vertAlign w:val="subscript"/>
        </w:rPr>
        <w:t>1</w:t>
      </w:r>
      <w:r w:rsidR="007B419E" w:rsidRPr="00082995">
        <w:rPr>
          <w:rFonts w:ascii="宋体" w:hAnsi="宋体" w:hint="eastAsia"/>
          <w:sz w:val="24"/>
          <w:szCs w:val="24"/>
        </w:rPr>
        <w:t>≥d</w:t>
      </w:r>
      <w:r w:rsidR="007B419E" w:rsidRPr="00082995">
        <w:rPr>
          <w:rFonts w:ascii="宋体" w:hAnsi="宋体" w:hint="eastAsia"/>
          <w:sz w:val="24"/>
          <w:szCs w:val="24"/>
          <w:vertAlign w:val="subscript"/>
        </w:rPr>
        <w:t>2</w:t>
      </w:r>
      <w:r w:rsidR="007B419E" w:rsidRPr="00082995">
        <w:rPr>
          <w:rFonts w:ascii="宋体" w:hAnsi="宋体" w:hint="eastAsia"/>
          <w:sz w:val="24"/>
          <w:szCs w:val="24"/>
        </w:rPr>
        <w:t>≥</w:t>
      </w:r>
      <w:r w:rsidR="007B419E" w:rsidRPr="00082995">
        <w:rPr>
          <w:rFonts w:ascii="宋体" w:hAnsi="宋体"/>
          <w:sz w:val="24"/>
          <w:szCs w:val="24"/>
        </w:rPr>
        <w:t>……</w:t>
      </w:r>
      <w:r w:rsidR="007B419E" w:rsidRPr="00082995">
        <w:rPr>
          <w:rFonts w:ascii="宋体" w:hAnsi="宋体" w:hint="eastAsia"/>
          <w:sz w:val="24"/>
          <w:szCs w:val="24"/>
        </w:rPr>
        <w:t>≥</w:t>
      </w:r>
      <w:proofErr w:type="spellStart"/>
      <w:r w:rsidR="007B419E" w:rsidRPr="00082995">
        <w:rPr>
          <w:rFonts w:ascii="宋体" w:hAnsi="宋体" w:hint="eastAsia"/>
          <w:sz w:val="24"/>
          <w:szCs w:val="24"/>
        </w:rPr>
        <w:t>d</w:t>
      </w:r>
      <w:r w:rsidR="007B419E" w:rsidRPr="00082995">
        <w:rPr>
          <w:rFonts w:ascii="宋体" w:hAnsi="宋体" w:hint="eastAsia"/>
          <w:sz w:val="24"/>
          <w:szCs w:val="24"/>
          <w:vertAlign w:val="subscript"/>
        </w:rPr>
        <w:t>n</w:t>
      </w:r>
      <w:proofErr w:type="spellEnd"/>
      <w:r w:rsidR="007B419E" w:rsidRPr="00082995">
        <w:rPr>
          <w:rFonts w:ascii="宋体" w:hAnsi="宋体" w:hint="eastAsia"/>
          <w:sz w:val="24"/>
          <w:szCs w:val="24"/>
        </w:rPr>
        <w:t>的钱币，需要找零钱M，如何选择钱币d</w:t>
      </w:r>
      <w:r w:rsidR="007B419E" w:rsidRPr="00082995">
        <w:rPr>
          <w:rFonts w:ascii="宋体" w:hAnsi="宋体" w:hint="eastAsia"/>
          <w:sz w:val="24"/>
          <w:szCs w:val="24"/>
          <w:vertAlign w:val="subscript"/>
        </w:rPr>
        <w:t>k</w:t>
      </w:r>
      <w:r w:rsidR="007B419E" w:rsidRPr="00082995">
        <w:rPr>
          <w:rFonts w:ascii="宋体" w:hAnsi="宋体" w:hint="eastAsia"/>
          <w:sz w:val="24"/>
          <w:szCs w:val="24"/>
        </w:rPr>
        <w:t>数目</w:t>
      </w:r>
      <w:proofErr w:type="spellStart"/>
      <w:r w:rsidR="007B419E" w:rsidRPr="00082995">
        <w:rPr>
          <w:rFonts w:ascii="宋体" w:hAnsi="宋体" w:hint="eastAsia"/>
          <w:sz w:val="24"/>
          <w:szCs w:val="24"/>
        </w:rPr>
        <w:t>X</w:t>
      </w:r>
      <w:r w:rsidR="007B419E" w:rsidRPr="00082995">
        <w:rPr>
          <w:rFonts w:ascii="宋体" w:hAnsi="宋体" w:hint="eastAsia"/>
          <w:sz w:val="24"/>
          <w:szCs w:val="24"/>
          <w:vertAlign w:val="subscript"/>
        </w:rPr>
        <w:t>k</w:t>
      </w:r>
      <w:proofErr w:type="spellEnd"/>
      <w:r w:rsidR="007B419E" w:rsidRPr="00082995">
        <w:rPr>
          <w:rFonts w:ascii="宋体" w:hAnsi="宋体" w:hint="eastAsia"/>
          <w:sz w:val="24"/>
          <w:szCs w:val="24"/>
        </w:rPr>
        <w:t>，满足 d</w:t>
      </w:r>
      <w:r w:rsidR="007B419E" w:rsidRPr="00082995">
        <w:rPr>
          <w:rFonts w:ascii="宋体" w:hAnsi="宋体" w:hint="eastAsia"/>
          <w:sz w:val="24"/>
          <w:szCs w:val="24"/>
          <w:vertAlign w:val="subscript"/>
        </w:rPr>
        <w:t>1</w:t>
      </w:r>
      <w:r w:rsidR="007B419E" w:rsidRPr="00082995">
        <w:rPr>
          <w:rFonts w:ascii="宋体" w:hAnsi="宋体" w:hint="eastAsia"/>
          <w:sz w:val="24"/>
          <w:szCs w:val="24"/>
        </w:rPr>
        <w:t>×X</w:t>
      </w:r>
      <w:r w:rsidR="00082995" w:rsidRPr="00082995">
        <w:rPr>
          <w:rFonts w:ascii="宋体" w:hAnsi="宋体" w:hint="eastAsia"/>
          <w:sz w:val="24"/>
          <w:szCs w:val="24"/>
          <w:vertAlign w:val="subscript"/>
        </w:rPr>
        <w:t>1</w:t>
      </w:r>
      <w:r w:rsidR="007B419E" w:rsidRPr="00082995">
        <w:rPr>
          <w:rFonts w:ascii="宋体" w:hAnsi="宋体" w:hint="eastAsia"/>
          <w:sz w:val="24"/>
          <w:szCs w:val="24"/>
        </w:rPr>
        <w:t>＋</w:t>
      </w:r>
      <w:r w:rsidR="007B419E" w:rsidRPr="00082995">
        <w:rPr>
          <w:rFonts w:ascii="宋体" w:hAnsi="宋体"/>
          <w:sz w:val="24"/>
          <w:szCs w:val="24"/>
        </w:rPr>
        <w:t>……</w:t>
      </w:r>
      <w:r w:rsidR="00F92544" w:rsidRPr="00082995">
        <w:rPr>
          <w:rFonts w:ascii="宋体" w:hAnsi="宋体" w:hint="eastAsia"/>
          <w:sz w:val="24"/>
          <w:szCs w:val="24"/>
        </w:rPr>
        <w:t>＋</w:t>
      </w:r>
      <w:proofErr w:type="spellStart"/>
      <w:r w:rsidR="007B419E" w:rsidRPr="00082995">
        <w:rPr>
          <w:rFonts w:ascii="宋体" w:hAnsi="宋体" w:hint="eastAsia"/>
          <w:sz w:val="24"/>
          <w:szCs w:val="24"/>
        </w:rPr>
        <w:t>d</w:t>
      </w:r>
      <w:r w:rsidR="007B419E" w:rsidRPr="00082995">
        <w:rPr>
          <w:rFonts w:ascii="宋体" w:hAnsi="宋体" w:hint="eastAsia"/>
          <w:sz w:val="24"/>
          <w:szCs w:val="24"/>
          <w:vertAlign w:val="subscript"/>
        </w:rPr>
        <w:t>n</w:t>
      </w:r>
      <w:proofErr w:type="spellEnd"/>
      <w:r w:rsidR="007B419E" w:rsidRPr="00082995">
        <w:rPr>
          <w:rFonts w:ascii="宋体" w:hAnsi="宋体" w:hint="eastAsia"/>
          <w:sz w:val="24"/>
          <w:szCs w:val="24"/>
        </w:rPr>
        <w:t>×</w:t>
      </w:r>
      <w:proofErr w:type="spellStart"/>
      <w:r w:rsidR="007B419E" w:rsidRPr="00082995">
        <w:rPr>
          <w:rFonts w:ascii="宋体" w:hAnsi="宋体" w:hint="eastAsia"/>
          <w:sz w:val="24"/>
          <w:szCs w:val="24"/>
        </w:rPr>
        <w:t>X</w:t>
      </w:r>
      <w:r w:rsidR="007B419E" w:rsidRPr="00082995">
        <w:rPr>
          <w:rFonts w:ascii="宋体" w:hAnsi="宋体" w:hint="eastAsia"/>
          <w:sz w:val="24"/>
          <w:szCs w:val="24"/>
          <w:vertAlign w:val="subscript"/>
        </w:rPr>
        <w:t>n</w:t>
      </w:r>
      <w:proofErr w:type="spellEnd"/>
      <w:r w:rsidR="007B419E" w:rsidRPr="00082995">
        <w:rPr>
          <w:rFonts w:ascii="宋体" w:hAnsi="宋体" w:hint="eastAsia"/>
          <w:sz w:val="24"/>
          <w:szCs w:val="24"/>
        </w:rPr>
        <w:sym w:font="Symbol" w:char="F03D"/>
      </w:r>
      <w:r w:rsidR="007B419E" w:rsidRPr="00082995">
        <w:rPr>
          <w:rFonts w:ascii="宋体" w:hAnsi="宋体" w:hint="eastAsia"/>
          <w:sz w:val="24"/>
          <w:szCs w:val="24"/>
        </w:rPr>
        <w:t>M ，使得X</w:t>
      </w:r>
      <w:r w:rsidR="00082995">
        <w:rPr>
          <w:rFonts w:ascii="宋体" w:hAnsi="宋体" w:hint="eastAsia"/>
          <w:sz w:val="24"/>
          <w:szCs w:val="24"/>
          <w:vertAlign w:val="subscript"/>
        </w:rPr>
        <w:t>1</w:t>
      </w:r>
      <w:r w:rsidR="007B419E" w:rsidRPr="00082995">
        <w:rPr>
          <w:rFonts w:ascii="宋体" w:hAnsi="宋体" w:hint="eastAsia"/>
          <w:sz w:val="24"/>
          <w:szCs w:val="24"/>
        </w:rPr>
        <w:t>＋</w:t>
      </w:r>
      <w:r w:rsidR="007B419E" w:rsidRPr="00082995">
        <w:rPr>
          <w:rFonts w:ascii="宋体" w:hAnsi="宋体"/>
          <w:sz w:val="24"/>
          <w:szCs w:val="24"/>
        </w:rPr>
        <w:t>……</w:t>
      </w:r>
      <w:r w:rsidR="00F92544" w:rsidRPr="00082995">
        <w:rPr>
          <w:rFonts w:ascii="宋体" w:hAnsi="宋体" w:hint="eastAsia"/>
          <w:sz w:val="24"/>
          <w:szCs w:val="24"/>
        </w:rPr>
        <w:t>＋</w:t>
      </w:r>
      <w:proofErr w:type="spellStart"/>
      <w:r w:rsidR="007B419E" w:rsidRPr="00082995">
        <w:rPr>
          <w:rFonts w:ascii="宋体" w:hAnsi="宋体" w:hint="eastAsia"/>
          <w:sz w:val="24"/>
          <w:szCs w:val="24"/>
        </w:rPr>
        <w:t>X</w:t>
      </w:r>
      <w:r w:rsidR="007B419E" w:rsidRPr="00082995">
        <w:rPr>
          <w:rFonts w:ascii="宋体" w:hAnsi="宋体" w:hint="eastAsia"/>
          <w:sz w:val="24"/>
          <w:szCs w:val="24"/>
          <w:vertAlign w:val="subscript"/>
        </w:rPr>
        <w:t>n</w:t>
      </w:r>
      <w:proofErr w:type="spellEnd"/>
      <w:r w:rsidR="007B419E" w:rsidRPr="00082995">
        <w:rPr>
          <w:rFonts w:ascii="宋体" w:hAnsi="宋体" w:hint="eastAsia"/>
          <w:sz w:val="24"/>
          <w:szCs w:val="24"/>
        </w:rPr>
        <w:t xml:space="preserve">  最小 </w:t>
      </w:r>
      <w:r w:rsidR="00082995">
        <w:rPr>
          <w:rFonts w:ascii="宋体" w:hAnsi="宋体" w:hint="eastAsia"/>
          <w:sz w:val="24"/>
          <w:szCs w:val="24"/>
        </w:rPr>
        <w:t>。</w:t>
      </w:r>
      <w:r w:rsidR="007B419E" w:rsidRPr="00082995">
        <w:rPr>
          <w:rFonts w:ascii="宋体" w:hAnsi="宋体" w:hint="eastAsia"/>
          <w:sz w:val="24"/>
          <w:szCs w:val="24"/>
        </w:rPr>
        <w:t>请选择贪心策略，并设计贪心算法。</w:t>
      </w:r>
    </w:p>
    <w:p w14:paraId="43EC2C6E" w14:textId="77777777" w:rsidR="00F92544" w:rsidRPr="00082995" w:rsidRDefault="00F92544" w:rsidP="00082995">
      <w:pPr>
        <w:spacing w:line="400" w:lineRule="exact"/>
        <w:rPr>
          <w:rFonts w:ascii="宋体" w:hAnsi="宋体" w:hint="eastAsia"/>
          <w:sz w:val="24"/>
          <w:szCs w:val="24"/>
        </w:rPr>
      </w:pPr>
    </w:p>
    <w:p w14:paraId="5671418A" w14:textId="77777777" w:rsidR="00EE018C" w:rsidRDefault="00217F2E" w:rsidP="00116EF3">
      <w:pPr>
        <w:spacing w:beforeLines="20" w:before="62" w:line="40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</w:t>
      </w:r>
      <w:r w:rsidR="007963B0" w:rsidRPr="009E6946">
        <w:rPr>
          <w:rFonts w:ascii="宋体" w:hAnsi="宋体" w:hint="eastAsia"/>
          <w:sz w:val="24"/>
          <w:szCs w:val="24"/>
        </w:rPr>
        <w:t>．</w:t>
      </w:r>
      <w:r w:rsidR="00E4316A">
        <w:rPr>
          <w:rFonts w:ascii="宋体" w:hAnsi="宋体" w:hint="eastAsia"/>
          <w:sz w:val="24"/>
          <w:szCs w:val="24"/>
        </w:rPr>
        <w:t>以下是</w:t>
      </w:r>
      <w:r w:rsidR="00E4316A" w:rsidRPr="00E7324A">
        <w:rPr>
          <w:rFonts w:ascii="宋体" w:hAnsi="宋体" w:hint="eastAsia"/>
          <w:color w:val="000000"/>
          <w:sz w:val="24"/>
        </w:rPr>
        <w:t>背包问题的贪心算法</w:t>
      </w:r>
      <w:r w:rsidR="00E4316A">
        <w:rPr>
          <w:rFonts w:ascii="宋体" w:hAnsi="宋体" w:hint="eastAsia"/>
          <w:color w:val="000000"/>
          <w:sz w:val="24"/>
        </w:rPr>
        <w:t>，请把程序填写完整</w:t>
      </w:r>
      <w:r w:rsidR="008046C3">
        <w:rPr>
          <w:rFonts w:ascii="宋体" w:hAnsi="宋体" w:hint="eastAsia"/>
          <w:sz w:val="24"/>
        </w:rPr>
        <w:t>。</w:t>
      </w:r>
      <w:r w:rsidR="008046C3" w:rsidRPr="000E12A3">
        <w:rPr>
          <w:rFonts w:ascii="宋体" w:hAnsi="宋体" w:hint="eastAsia"/>
          <w:sz w:val="24"/>
        </w:rPr>
        <w:t xml:space="preserve"> </w:t>
      </w:r>
    </w:p>
    <w:p w14:paraId="51EC3335" w14:textId="77777777" w:rsidR="00E4316A" w:rsidRPr="00E7324A" w:rsidRDefault="00D13A98" w:rsidP="00E4316A">
      <w:pPr>
        <w:spacing w:line="36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sz w:val="24"/>
        </w:rPr>
        <w:t xml:space="preserve">     </w:t>
      </w:r>
      <w:r w:rsidR="00E4316A" w:rsidRPr="00E7324A">
        <w:rPr>
          <w:rFonts w:ascii="宋体" w:hAnsi="宋体"/>
          <w:color w:val="000000"/>
          <w:sz w:val="24"/>
        </w:rPr>
        <w:t xml:space="preserve">void </w:t>
      </w:r>
      <w:proofErr w:type="gramStart"/>
      <w:r w:rsidR="00E4316A" w:rsidRPr="00E7324A">
        <w:rPr>
          <w:rFonts w:ascii="宋体" w:hAnsi="宋体"/>
          <w:color w:val="000000"/>
          <w:sz w:val="24"/>
        </w:rPr>
        <w:t>Knapsack(</w:t>
      </w:r>
      <w:proofErr w:type="gramEnd"/>
      <w:r w:rsidR="00E4316A" w:rsidRPr="00E7324A">
        <w:rPr>
          <w:rFonts w:ascii="宋体" w:hAnsi="宋体"/>
          <w:color w:val="000000"/>
          <w:sz w:val="24"/>
        </w:rPr>
        <w:t xml:space="preserve">int </w:t>
      </w:r>
      <w:proofErr w:type="spellStart"/>
      <w:r w:rsidR="00E4316A" w:rsidRPr="00E7324A">
        <w:rPr>
          <w:rFonts w:ascii="宋体" w:hAnsi="宋体"/>
          <w:color w:val="000000"/>
          <w:sz w:val="24"/>
        </w:rPr>
        <w:t>n,float</w:t>
      </w:r>
      <w:proofErr w:type="spellEnd"/>
      <w:r w:rsidR="00E4316A" w:rsidRPr="00E7324A">
        <w:rPr>
          <w:rFonts w:ascii="宋体" w:hAnsi="宋体"/>
          <w:color w:val="000000"/>
          <w:sz w:val="24"/>
        </w:rPr>
        <w:t xml:space="preserve"> </w:t>
      </w:r>
      <w:proofErr w:type="spellStart"/>
      <w:r w:rsidR="00E4316A">
        <w:rPr>
          <w:rFonts w:ascii="宋体" w:hAnsi="宋体" w:hint="eastAsia"/>
          <w:color w:val="000000"/>
          <w:sz w:val="24"/>
        </w:rPr>
        <w:t>c</w:t>
      </w:r>
      <w:r w:rsidR="00E4316A" w:rsidRPr="00E7324A">
        <w:rPr>
          <w:rFonts w:ascii="宋体" w:hAnsi="宋体"/>
          <w:color w:val="000000"/>
          <w:sz w:val="24"/>
        </w:rPr>
        <w:t>,float</w:t>
      </w:r>
      <w:proofErr w:type="spellEnd"/>
      <w:r w:rsidR="00E4316A" w:rsidRPr="00E7324A">
        <w:rPr>
          <w:rFonts w:ascii="宋体" w:hAnsi="宋体"/>
          <w:color w:val="000000"/>
          <w:sz w:val="24"/>
        </w:rPr>
        <w:t xml:space="preserve"> v[],float w[],float x[])</w:t>
      </w:r>
    </w:p>
    <w:p w14:paraId="6D755D8E" w14:textId="77777777" w:rsidR="00E4316A" w:rsidRPr="00E7324A" w:rsidRDefault="00E4316A" w:rsidP="00E4316A">
      <w:pPr>
        <w:spacing w:line="360" w:lineRule="auto"/>
        <w:rPr>
          <w:rFonts w:ascii="宋体" w:hAnsi="宋体" w:hint="eastAsia"/>
          <w:color w:val="000000"/>
          <w:sz w:val="24"/>
        </w:rPr>
      </w:pPr>
      <w:proofErr w:type="gramStart"/>
      <w:r w:rsidRPr="00E7324A">
        <w:rPr>
          <w:rFonts w:ascii="宋体" w:hAnsi="宋体"/>
          <w:color w:val="000000"/>
          <w:sz w:val="24"/>
        </w:rPr>
        <w:t xml:space="preserve">{  </w:t>
      </w:r>
      <w:proofErr w:type="gramEnd"/>
      <w:r w:rsidRPr="00E7324A">
        <w:rPr>
          <w:rFonts w:ascii="宋体" w:hAnsi="宋体"/>
          <w:color w:val="000000"/>
          <w:sz w:val="24"/>
        </w:rPr>
        <w:t xml:space="preserve">     Sort(</w:t>
      </w:r>
      <w:proofErr w:type="spellStart"/>
      <w:r w:rsidRPr="00E7324A">
        <w:rPr>
          <w:rFonts w:ascii="宋体" w:hAnsi="宋体"/>
          <w:color w:val="000000"/>
          <w:sz w:val="24"/>
        </w:rPr>
        <w:t>n,v,w</w:t>
      </w:r>
      <w:proofErr w:type="spellEnd"/>
      <w:r w:rsidRPr="00E7324A">
        <w:rPr>
          <w:rFonts w:ascii="宋体" w:hAnsi="宋体"/>
          <w:color w:val="000000"/>
          <w:sz w:val="24"/>
        </w:rPr>
        <w:t>);</w:t>
      </w:r>
    </w:p>
    <w:p w14:paraId="4A93009A" w14:textId="77777777" w:rsidR="00E4316A" w:rsidRPr="00E7324A" w:rsidRDefault="00E4316A" w:rsidP="00E4316A">
      <w:pPr>
        <w:spacing w:line="360" w:lineRule="auto"/>
        <w:rPr>
          <w:rFonts w:ascii="宋体" w:hAnsi="宋体" w:hint="eastAsia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 xml:space="preserve">       int </w:t>
      </w:r>
      <w:proofErr w:type="spellStart"/>
      <w:r w:rsidRPr="00E7324A">
        <w:rPr>
          <w:rFonts w:ascii="宋体" w:hAnsi="宋体"/>
          <w:color w:val="000000"/>
          <w:sz w:val="24"/>
        </w:rPr>
        <w:t>i</w:t>
      </w:r>
      <w:proofErr w:type="spellEnd"/>
      <w:r w:rsidRPr="00E7324A">
        <w:rPr>
          <w:rFonts w:ascii="宋体" w:hAnsi="宋体"/>
          <w:color w:val="000000"/>
          <w:sz w:val="24"/>
        </w:rPr>
        <w:t>;</w:t>
      </w:r>
    </w:p>
    <w:p w14:paraId="048B0311" w14:textId="77777777" w:rsidR="00E4316A" w:rsidRPr="00E7324A" w:rsidRDefault="00E4316A" w:rsidP="00E4316A">
      <w:pPr>
        <w:spacing w:line="360" w:lineRule="auto"/>
        <w:rPr>
          <w:rFonts w:ascii="宋体" w:hAnsi="宋体" w:hint="eastAsia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 xml:space="preserve">       for (</w:t>
      </w:r>
      <w:proofErr w:type="spellStart"/>
      <w:r w:rsidRPr="00E7324A">
        <w:rPr>
          <w:rFonts w:ascii="宋体" w:hAnsi="宋体"/>
          <w:color w:val="000000"/>
          <w:sz w:val="24"/>
        </w:rPr>
        <w:t>i</w:t>
      </w:r>
      <w:proofErr w:type="spellEnd"/>
      <w:r w:rsidRPr="00E7324A">
        <w:rPr>
          <w:rFonts w:ascii="宋体" w:hAnsi="宋体"/>
          <w:color w:val="000000"/>
          <w:sz w:val="24"/>
        </w:rPr>
        <w:t>=</w:t>
      </w:r>
      <w:proofErr w:type="gramStart"/>
      <w:r w:rsidRPr="00E7324A">
        <w:rPr>
          <w:rFonts w:ascii="宋体" w:hAnsi="宋体"/>
          <w:color w:val="000000"/>
          <w:sz w:val="24"/>
        </w:rPr>
        <w:t>1;i</w:t>
      </w:r>
      <w:proofErr w:type="gramEnd"/>
      <w:r w:rsidRPr="00E7324A">
        <w:rPr>
          <w:rFonts w:ascii="宋体" w:hAnsi="宋体"/>
          <w:color w:val="000000"/>
          <w:sz w:val="24"/>
        </w:rPr>
        <w:t>&lt;=</w:t>
      </w:r>
      <w:proofErr w:type="spellStart"/>
      <w:r w:rsidRPr="00E7324A">
        <w:rPr>
          <w:rFonts w:ascii="宋体" w:hAnsi="宋体"/>
          <w:color w:val="000000"/>
          <w:sz w:val="24"/>
        </w:rPr>
        <w:t>n;i</w:t>
      </w:r>
      <w:proofErr w:type="spellEnd"/>
      <w:r w:rsidRPr="00E7324A">
        <w:rPr>
          <w:rFonts w:ascii="宋体" w:hAnsi="宋体"/>
          <w:color w:val="000000"/>
          <w:sz w:val="24"/>
        </w:rPr>
        <w:t>++) x[</w:t>
      </w:r>
      <w:proofErr w:type="spellStart"/>
      <w:r w:rsidRPr="00E7324A">
        <w:rPr>
          <w:rFonts w:ascii="宋体" w:hAnsi="宋体"/>
          <w:color w:val="000000"/>
          <w:sz w:val="24"/>
        </w:rPr>
        <w:t>i</w:t>
      </w:r>
      <w:proofErr w:type="spellEnd"/>
      <w:r w:rsidRPr="00E7324A">
        <w:rPr>
          <w:rFonts w:ascii="宋体" w:hAnsi="宋体"/>
          <w:color w:val="000000"/>
          <w:sz w:val="24"/>
        </w:rPr>
        <w:t>]=0;</w:t>
      </w:r>
    </w:p>
    <w:p w14:paraId="640164F6" w14:textId="77777777" w:rsidR="00E4316A" w:rsidRPr="00E7324A" w:rsidRDefault="00E4316A" w:rsidP="00E4316A">
      <w:pPr>
        <w:spacing w:line="360" w:lineRule="auto"/>
        <w:rPr>
          <w:rFonts w:ascii="宋体" w:hAnsi="宋体" w:hint="eastAsia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 xml:space="preserve">       for (</w:t>
      </w:r>
      <w:proofErr w:type="spellStart"/>
      <w:r w:rsidRPr="00E7324A">
        <w:rPr>
          <w:rFonts w:ascii="宋体" w:hAnsi="宋体"/>
          <w:color w:val="000000"/>
          <w:sz w:val="24"/>
        </w:rPr>
        <w:t>i</w:t>
      </w:r>
      <w:proofErr w:type="spellEnd"/>
      <w:r w:rsidRPr="00E7324A">
        <w:rPr>
          <w:rFonts w:ascii="宋体" w:hAnsi="宋体"/>
          <w:color w:val="000000"/>
          <w:sz w:val="24"/>
        </w:rPr>
        <w:t>=</w:t>
      </w:r>
      <w:proofErr w:type="gramStart"/>
      <w:r w:rsidRPr="00E7324A">
        <w:rPr>
          <w:rFonts w:ascii="宋体" w:hAnsi="宋体"/>
          <w:color w:val="000000"/>
          <w:sz w:val="24"/>
        </w:rPr>
        <w:t>1;i</w:t>
      </w:r>
      <w:proofErr w:type="gramEnd"/>
      <w:r w:rsidRPr="00E7324A">
        <w:rPr>
          <w:rFonts w:ascii="宋体" w:hAnsi="宋体"/>
          <w:color w:val="000000"/>
          <w:sz w:val="24"/>
        </w:rPr>
        <w:t>&lt;=</w:t>
      </w:r>
      <w:proofErr w:type="spellStart"/>
      <w:r w:rsidRPr="00E7324A">
        <w:rPr>
          <w:rFonts w:ascii="宋体" w:hAnsi="宋体"/>
          <w:color w:val="000000"/>
          <w:sz w:val="24"/>
        </w:rPr>
        <w:t>n;i</w:t>
      </w:r>
      <w:proofErr w:type="spellEnd"/>
      <w:r w:rsidRPr="00E7324A">
        <w:rPr>
          <w:rFonts w:ascii="宋体" w:hAnsi="宋体"/>
          <w:color w:val="000000"/>
          <w:sz w:val="24"/>
        </w:rPr>
        <w:t>++) {</w:t>
      </w:r>
    </w:p>
    <w:p w14:paraId="248B1DA4" w14:textId="77777777" w:rsidR="00E4316A" w:rsidRPr="00E7324A" w:rsidRDefault="00E4316A" w:rsidP="00E4316A">
      <w:pPr>
        <w:spacing w:line="360" w:lineRule="auto"/>
        <w:rPr>
          <w:rFonts w:ascii="宋体" w:hAnsi="宋体" w:hint="eastAsia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 xml:space="preserve">          if (w[</w:t>
      </w:r>
      <w:proofErr w:type="spellStart"/>
      <w:r w:rsidRPr="00E7324A">
        <w:rPr>
          <w:rFonts w:ascii="宋体" w:hAnsi="宋体"/>
          <w:color w:val="000000"/>
          <w:sz w:val="24"/>
        </w:rPr>
        <w:t>i</w:t>
      </w:r>
      <w:proofErr w:type="spellEnd"/>
      <w:r w:rsidRPr="00E7324A">
        <w:rPr>
          <w:rFonts w:ascii="宋体" w:hAnsi="宋体"/>
          <w:color w:val="000000"/>
          <w:sz w:val="24"/>
        </w:rPr>
        <w:t>]&gt;c) break;</w:t>
      </w:r>
    </w:p>
    <w:p w14:paraId="07FCE21E" w14:textId="77777777" w:rsidR="00E4316A" w:rsidRPr="00E7324A" w:rsidRDefault="00E4316A" w:rsidP="00E4316A">
      <w:pPr>
        <w:spacing w:line="360" w:lineRule="auto"/>
        <w:rPr>
          <w:rFonts w:ascii="宋体" w:hAnsi="宋体" w:hint="eastAsia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 xml:space="preserve">          x[</w:t>
      </w:r>
      <w:proofErr w:type="spellStart"/>
      <w:r w:rsidRPr="00E7324A">
        <w:rPr>
          <w:rFonts w:ascii="宋体" w:hAnsi="宋体"/>
          <w:color w:val="000000"/>
          <w:sz w:val="24"/>
        </w:rPr>
        <w:t>i</w:t>
      </w:r>
      <w:proofErr w:type="spellEnd"/>
      <w:r w:rsidRPr="00E7324A">
        <w:rPr>
          <w:rFonts w:ascii="宋体" w:hAnsi="宋体"/>
          <w:color w:val="000000"/>
          <w:sz w:val="24"/>
        </w:rPr>
        <w:t>]=1;</w:t>
      </w:r>
    </w:p>
    <w:p w14:paraId="0B7B3B98" w14:textId="77777777" w:rsidR="00E4316A" w:rsidRPr="00E7324A" w:rsidRDefault="00E4316A" w:rsidP="00E4316A">
      <w:pPr>
        <w:spacing w:line="360" w:lineRule="auto"/>
        <w:rPr>
          <w:rFonts w:ascii="宋体" w:hAnsi="宋体" w:hint="eastAsia"/>
          <w:color w:val="000000"/>
          <w:sz w:val="24"/>
        </w:rPr>
      </w:pPr>
      <w:r w:rsidRPr="00E7324A">
        <w:rPr>
          <w:rFonts w:ascii="宋体" w:hAnsi="宋体"/>
          <w:color w:val="000000"/>
          <w:sz w:val="24"/>
        </w:rPr>
        <w:t xml:space="preserve">         </w:t>
      </w:r>
      <w:r w:rsidRPr="001056D8">
        <w:rPr>
          <w:rFonts w:ascii="宋体" w:hAnsi="宋体"/>
          <w:color w:val="000000"/>
          <w:sz w:val="24"/>
          <w:u w:val="single"/>
        </w:rPr>
        <w:t xml:space="preserve"> </w:t>
      </w:r>
      <w:r>
        <w:rPr>
          <w:rFonts w:ascii="宋体" w:hAnsi="宋体" w:hint="eastAsia"/>
          <w:color w:val="000000"/>
          <w:sz w:val="24"/>
          <w:u w:val="single"/>
        </w:rPr>
        <w:t xml:space="preserve">      (1)      </w:t>
      </w:r>
      <w:r w:rsidRPr="001056D8">
        <w:rPr>
          <w:rFonts w:ascii="宋体" w:hAnsi="宋体"/>
          <w:color w:val="000000"/>
          <w:sz w:val="24"/>
          <w:u w:val="single"/>
        </w:rPr>
        <w:t>;</w:t>
      </w:r>
      <w:r w:rsidRPr="00E7324A">
        <w:rPr>
          <w:rFonts w:ascii="宋体" w:hAnsi="宋体"/>
          <w:color w:val="000000"/>
          <w:sz w:val="24"/>
        </w:rPr>
        <w:t xml:space="preserve">          }</w:t>
      </w:r>
    </w:p>
    <w:p w14:paraId="11A9ED85" w14:textId="77777777" w:rsidR="00E4316A" w:rsidRPr="001056D8" w:rsidRDefault="00E4316A" w:rsidP="00E4316A">
      <w:pPr>
        <w:spacing w:line="360" w:lineRule="auto"/>
        <w:rPr>
          <w:rFonts w:ascii="宋体" w:hAnsi="宋体" w:hint="eastAsia"/>
          <w:color w:val="000000"/>
          <w:sz w:val="24"/>
          <w:u w:val="single"/>
        </w:rPr>
      </w:pPr>
      <w:r w:rsidRPr="00E7324A">
        <w:rPr>
          <w:rFonts w:ascii="宋体" w:hAnsi="宋体"/>
          <w:color w:val="000000"/>
          <w:sz w:val="24"/>
        </w:rPr>
        <w:t xml:space="preserve">       </w:t>
      </w:r>
      <w:r w:rsidRPr="00E4316A">
        <w:rPr>
          <w:rFonts w:ascii="宋体" w:hAnsi="宋体"/>
          <w:color w:val="000000"/>
          <w:sz w:val="24"/>
        </w:rPr>
        <w:t>if (</w:t>
      </w:r>
      <w:proofErr w:type="spellStart"/>
      <w:r w:rsidRPr="00E4316A">
        <w:rPr>
          <w:rFonts w:ascii="宋体" w:hAnsi="宋体"/>
          <w:color w:val="000000"/>
          <w:sz w:val="24"/>
        </w:rPr>
        <w:t>i</w:t>
      </w:r>
      <w:proofErr w:type="spellEnd"/>
      <w:r w:rsidRPr="00E4316A">
        <w:rPr>
          <w:rFonts w:ascii="宋体" w:hAnsi="宋体"/>
          <w:color w:val="000000"/>
          <w:sz w:val="24"/>
        </w:rPr>
        <w:t>&lt;=</w:t>
      </w:r>
      <w:proofErr w:type="gramStart"/>
      <w:r w:rsidRPr="00E4316A">
        <w:rPr>
          <w:rFonts w:ascii="宋体" w:hAnsi="宋体"/>
          <w:color w:val="000000"/>
          <w:sz w:val="24"/>
        </w:rPr>
        <w:t xml:space="preserve">n) </w:t>
      </w:r>
      <w:r w:rsidR="00356F13">
        <w:rPr>
          <w:rFonts w:ascii="宋体" w:hAnsi="宋体" w:hint="eastAsia"/>
          <w:color w:val="000000"/>
          <w:sz w:val="24"/>
          <w:u w:val="single"/>
        </w:rPr>
        <w:t xml:space="preserve">  </w:t>
      </w:r>
      <w:proofErr w:type="gramEnd"/>
      <w:r w:rsidR="00356F13">
        <w:rPr>
          <w:rFonts w:ascii="宋体" w:hAnsi="宋体" w:hint="eastAsia"/>
          <w:color w:val="000000"/>
          <w:sz w:val="24"/>
          <w:u w:val="single"/>
        </w:rPr>
        <w:t xml:space="preserve">   (2)    </w:t>
      </w:r>
      <w:r w:rsidRPr="001056D8">
        <w:rPr>
          <w:rFonts w:ascii="宋体" w:hAnsi="宋体"/>
          <w:color w:val="000000"/>
          <w:sz w:val="24"/>
          <w:u w:val="single"/>
        </w:rPr>
        <w:t>;</w:t>
      </w:r>
    </w:p>
    <w:p w14:paraId="3F09BCBE" w14:textId="77777777" w:rsidR="007F0DA4" w:rsidRDefault="00E4316A" w:rsidP="00EA2E56">
      <w:pPr>
        <w:spacing w:line="360" w:lineRule="auto"/>
        <w:rPr>
          <w:rFonts w:ascii="黑体" w:eastAsia="黑体"/>
          <w:sz w:val="28"/>
          <w:szCs w:val="28"/>
        </w:rPr>
      </w:pPr>
      <w:r w:rsidRPr="00E7324A">
        <w:rPr>
          <w:rFonts w:ascii="宋体" w:hAnsi="宋体"/>
          <w:color w:val="000000"/>
          <w:sz w:val="24"/>
        </w:rPr>
        <w:t>}</w:t>
      </w:r>
    </w:p>
    <w:p w14:paraId="739A8C0D" w14:textId="77777777" w:rsidR="00265B5E" w:rsidRDefault="00265B5E" w:rsidP="00116EF3">
      <w:pPr>
        <w:spacing w:beforeLines="20" w:before="62" w:line="400" w:lineRule="exact"/>
        <w:rPr>
          <w:rFonts w:ascii="黑体" w:eastAsia="黑体"/>
          <w:sz w:val="28"/>
          <w:szCs w:val="28"/>
        </w:rPr>
      </w:pPr>
      <w:r w:rsidRPr="00265B5E">
        <w:rPr>
          <w:rFonts w:ascii="宋体" w:hAnsi="宋体" w:hint="eastAsia"/>
          <w:color w:val="000000"/>
          <w:sz w:val="24"/>
        </w:rPr>
        <w:t>3. 有</w:t>
      </w:r>
      <w:r w:rsidRPr="00265B5E">
        <w:rPr>
          <w:rFonts w:ascii="宋体" w:hAnsi="宋体"/>
          <w:color w:val="000000"/>
          <w:sz w:val="24"/>
        </w:rPr>
        <w:t>n</w:t>
      </w:r>
      <w:r w:rsidRPr="00265B5E">
        <w:rPr>
          <w:rFonts w:ascii="宋体" w:hAnsi="宋体" w:hint="eastAsia"/>
          <w:color w:val="000000"/>
          <w:sz w:val="24"/>
        </w:rPr>
        <w:t>个人在一个水龙头前排队接水。假如每个人接水的时间为</w:t>
      </w:r>
      <w:r w:rsidRPr="00265B5E">
        <w:rPr>
          <w:rFonts w:ascii="宋体" w:hAnsi="宋体"/>
          <w:color w:val="000000"/>
          <w:sz w:val="24"/>
        </w:rPr>
        <w:t>Ti</w:t>
      </w:r>
      <w:r>
        <w:rPr>
          <w:rFonts w:ascii="宋体" w:hAnsi="宋体" w:hint="eastAsia"/>
          <w:color w:val="000000"/>
          <w:sz w:val="24"/>
        </w:rPr>
        <w:t>(1=&lt;</w:t>
      </w:r>
      <w:proofErr w:type="spellStart"/>
      <w:r>
        <w:rPr>
          <w:rFonts w:ascii="宋体" w:hAnsi="宋体" w:hint="eastAsia"/>
          <w:color w:val="000000"/>
          <w:sz w:val="24"/>
        </w:rPr>
        <w:t>i</w:t>
      </w:r>
      <w:proofErr w:type="spellEnd"/>
      <w:r>
        <w:rPr>
          <w:rFonts w:ascii="宋体" w:hAnsi="宋体" w:hint="eastAsia"/>
          <w:color w:val="000000"/>
          <w:sz w:val="24"/>
        </w:rPr>
        <w:t>&lt;=n)</w:t>
      </w:r>
      <w:r w:rsidRPr="00265B5E">
        <w:rPr>
          <w:rFonts w:ascii="宋体" w:hAnsi="宋体" w:hint="eastAsia"/>
          <w:color w:val="000000"/>
          <w:sz w:val="24"/>
        </w:rPr>
        <w:t>，请找出这</w:t>
      </w:r>
      <w:r w:rsidRPr="00265B5E">
        <w:rPr>
          <w:rFonts w:ascii="宋体" w:hAnsi="宋体"/>
          <w:color w:val="000000"/>
          <w:sz w:val="24"/>
        </w:rPr>
        <w:t>n</w:t>
      </w:r>
      <w:r w:rsidRPr="00265B5E">
        <w:rPr>
          <w:rFonts w:ascii="宋体" w:hAnsi="宋体" w:hint="eastAsia"/>
          <w:color w:val="000000"/>
          <w:sz w:val="24"/>
        </w:rPr>
        <w:t>个人排队的一种顺序，使得</w:t>
      </w:r>
      <w:r w:rsidRPr="00265B5E">
        <w:rPr>
          <w:rFonts w:ascii="宋体" w:hAnsi="宋体"/>
          <w:color w:val="000000"/>
          <w:sz w:val="24"/>
        </w:rPr>
        <w:t>n</w:t>
      </w:r>
      <w:r w:rsidR="008457F6">
        <w:rPr>
          <w:rFonts w:ascii="宋体" w:hAnsi="宋体" w:hint="eastAsia"/>
          <w:color w:val="000000"/>
          <w:sz w:val="24"/>
        </w:rPr>
        <w:t>个人的平均等待时间最小。请写出这个问题的目标函数（用公式表达）。</w:t>
      </w:r>
    </w:p>
    <w:p w14:paraId="0AFBD66C" w14:textId="77777777" w:rsidR="00265B5E" w:rsidRDefault="00265B5E" w:rsidP="00EA2E56">
      <w:pPr>
        <w:rPr>
          <w:rFonts w:ascii="黑体" w:eastAsia="黑体"/>
          <w:sz w:val="28"/>
          <w:szCs w:val="28"/>
        </w:rPr>
      </w:pPr>
    </w:p>
    <w:p w14:paraId="7A5D9EE9" w14:textId="77777777" w:rsidR="00265B5E" w:rsidRDefault="00BE5EA9" w:rsidP="00116EF3">
      <w:pPr>
        <w:spacing w:beforeLines="20" w:before="62" w:line="400" w:lineRule="exact"/>
        <w:jc w:val="left"/>
        <w:rPr>
          <w:rFonts w:ascii="宋体" w:hAnsi="宋体" w:hint="eastAsia"/>
          <w:color w:val="000000"/>
          <w:sz w:val="24"/>
        </w:rPr>
      </w:pPr>
      <w:r w:rsidRPr="00BE5EA9">
        <w:rPr>
          <w:rFonts w:ascii="宋体" w:hAnsi="宋体" w:hint="eastAsia"/>
          <w:color w:val="000000"/>
          <w:sz w:val="24"/>
        </w:rPr>
        <w:t>4.</w:t>
      </w:r>
      <w:r>
        <w:rPr>
          <w:rFonts w:ascii="宋体" w:hAnsi="宋体" w:hint="eastAsia"/>
          <w:color w:val="000000"/>
          <w:sz w:val="24"/>
        </w:rPr>
        <w:t>简述贪心策略的正确性证明的常用方法。</w:t>
      </w:r>
    </w:p>
    <w:p w14:paraId="74A63AE4" w14:textId="77777777" w:rsidR="00AD443E" w:rsidRDefault="004E4C9E" w:rsidP="00EA2E56">
      <w:pPr>
        <w:rPr>
          <w:rFonts w:ascii="宋体" w:hAnsi="宋体" w:hint="eastAsia"/>
          <w:sz w:val="24"/>
        </w:rPr>
      </w:pPr>
      <w:r>
        <w:rPr>
          <w:rFonts w:ascii="黑体" w:eastAsia="黑体" w:hint="eastAsia"/>
          <w:sz w:val="28"/>
          <w:szCs w:val="28"/>
        </w:rPr>
        <w:lastRenderedPageBreak/>
        <w:t>四</w:t>
      </w:r>
      <w:r w:rsidR="00C40301" w:rsidRPr="009062E7">
        <w:rPr>
          <w:rFonts w:ascii="黑体" w:eastAsia="黑体" w:hint="eastAsia"/>
          <w:sz w:val="28"/>
          <w:szCs w:val="28"/>
        </w:rPr>
        <w:t xml:space="preserve"> </w:t>
      </w:r>
      <w:r w:rsidR="00C40301">
        <w:rPr>
          <w:rFonts w:ascii="黑体" w:eastAsia="黑体" w:hint="eastAsia"/>
          <w:sz w:val="28"/>
          <w:szCs w:val="28"/>
        </w:rPr>
        <w:t>、</w:t>
      </w:r>
      <w:r w:rsidR="00AD443E">
        <w:rPr>
          <w:rFonts w:ascii="黑体" w:eastAsia="黑体" w:hint="eastAsia"/>
          <w:sz w:val="28"/>
          <w:szCs w:val="28"/>
        </w:rPr>
        <w:t>应用</w:t>
      </w:r>
      <w:r w:rsidR="0073681B">
        <w:rPr>
          <w:rFonts w:ascii="黑体" w:eastAsia="黑体" w:hint="eastAsia"/>
          <w:sz w:val="28"/>
          <w:szCs w:val="28"/>
        </w:rPr>
        <w:t>题</w:t>
      </w:r>
    </w:p>
    <w:p w14:paraId="282E2C8C" w14:textId="77777777" w:rsidR="00227159" w:rsidRDefault="00082995" w:rsidP="00116EF3">
      <w:pPr>
        <w:spacing w:beforeLines="20" w:before="62" w:line="400" w:lineRule="exact"/>
      </w:pPr>
      <w:r>
        <w:rPr>
          <w:rFonts w:ascii="宋体" w:hAnsi="宋体" w:hint="eastAsia"/>
          <w:sz w:val="24"/>
        </w:rPr>
        <w:t>1</w:t>
      </w:r>
      <w:r w:rsidR="007963B0" w:rsidRPr="009E6946">
        <w:rPr>
          <w:rFonts w:ascii="宋体" w:hAnsi="宋体" w:hint="eastAsia"/>
          <w:sz w:val="24"/>
          <w:szCs w:val="24"/>
        </w:rPr>
        <w:t>．</w:t>
      </w:r>
      <w:r w:rsidR="00227159">
        <w:rPr>
          <w:rFonts w:ascii="宋体" w:hAnsi="宋体" w:hint="eastAsia"/>
          <w:sz w:val="24"/>
          <w:szCs w:val="24"/>
        </w:rPr>
        <w:t>暑假将至，某日租别墅接到了一批订单（如下表所示），给出</w:t>
      </w:r>
      <w:r w:rsidR="00227159" w:rsidRPr="00895145">
        <w:rPr>
          <w:rFonts w:hint="eastAsia"/>
          <w:sz w:val="24"/>
        </w:rPr>
        <w:t>以贪心算法求解</w:t>
      </w:r>
      <w:r w:rsidR="00227159">
        <w:rPr>
          <w:rFonts w:hint="eastAsia"/>
          <w:sz w:val="24"/>
        </w:rPr>
        <w:t>的最大相容订单。</w:t>
      </w:r>
      <w:r w:rsidR="00227159">
        <w:t xml:space="preserve"> </w:t>
      </w:r>
      <w:r w:rsidR="00227159">
        <w:rPr>
          <w:rFonts w:hint="eastAsia"/>
        </w:rPr>
        <w:t>（简述求解过程）</w:t>
      </w:r>
    </w:p>
    <w:tbl>
      <w:tblPr>
        <w:tblStyle w:val="a7"/>
        <w:tblpPr w:leftFromText="180" w:rightFromText="180" w:vertAnchor="text" w:horzAnchor="margin" w:tblpY="300"/>
        <w:tblOverlap w:val="never"/>
        <w:tblW w:w="0" w:type="auto"/>
        <w:tblLook w:val="04A0" w:firstRow="1" w:lastRow="0" w:firstColumn="1" w:lastColumn="0" w:noHBand="0" w:noVBand="1"/>
      </w:tblPr>
      <w:tblGrid>
        <w:gridCol w:w="1134"/>
        <w:gridCol w:w="567"/>
        <w:gridCol w:w="709"/>
        <w:gridCol w:w="709"/>
        <w:gridCol w:w="708"/>
        <w:gridCol w:w="676"/>
        <w:gridCol w:w="600"/>
        <w:gridCol w:w="567"/>
        <w:gridCol w:w="709"/>
        <w:gridCol w:w="567"/>
        <w:gridCol w:w="567"/>
        <w:gridCol w:w="505"/>
      </w:tblGrid>
      <w:tr w:rsidR="00265B5E" w14:paraId="4CED01AA" w14:textId="77777777" w:rsidTr="00265B5E">
        <w:tc>
          <w:tcPr>
            <w:tcW w:w="1134" w:type="dxa"/>
          </w:tcPr>
          <w:p w14:paraId="0E6FCA1C" w14:textId="77777777" w:rsidR="00265B5E" w:rsidRDefault="00265B5E" w:rsidP="00116EF3">
            <w:pPr>
              <w:spacing w:beforeLines="20" w:before="62" w:line="400" w:lineRule="exact"/>
            </w:pPr>
            <w:r>
              <w:t>订单号</w:t>
            </w:r>
          </w:p>
        </w:tc>
        <w:tc>
          <w:tcPr>
            <w:tcW w:w="567" w:type="dxa"/>
          </w:tcPr>
          <w:p w14:paraId="71A94014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050C2A0B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2</w:t>
            </w:r>
          </w:p>
        </w:tc>
        <w:tc>
          <w:tcPr>
            <w:tcW w:w="709" w:type="dxa"/>
          </w:tcPr>
          <w:p w14:paraId="3EB59554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3</w:t>
            </w:r>
          </w:p>
        </w:tc>
        <w:tc>
          <w:tcPr>
            <w:tcW w:w="708" w:type="dxa"/>
          </w:tcPr>
          <w:p w14:paraId="572E8D3C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4</w:t>
            </w:r>
          </w:p>
        </w:tc>
        <w:tc>
          <w:tcPr>
            <w:tcW w:w="676" w:type="dxa"/>
          </w:tcPr>
          <w:p w14:paraId="2FED08D8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5</w:t>
            </w:r>
          </w:p>
        </w:tc>
        <w:tc>
          <w:tcPr>
            <w:tcW w:w="600" w:type="dxa"/>
          </w:tcPr>
          <w:p w14:paraId="33791C56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6</w:t>
            </w:r>
          </w:p>
        </w:tc>
        <w:tc>
          <w:tcPr>
            <w:tcW w:w="567" w:type="dxa"/>
          </w:tcPr>
          <w:p w14:paraId="4840EF3A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7</w:t>
            </w:r>
          </w:p>
        </w:tc>
        <w:tc>
          <w:tcPr>
            <w:tcW w:w="709" w:type="dxa"/>
          </w:tcPr>
          <w:p w14:paraId="7E2651B1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8</w:t>
            </w:r>
          </w:p>
        </w:tc>
        <w:tc>
          <w:tcPr>
            <w:tcW w:w="567" w:type="dxa"/>
          </w:tcPr>
          <w:p w14:paraId="1F18FA66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9</w:t>
            </w:r>
          </w:p>
        </w:tc>
        <w:tc>
          <w:tcPr>
            <w:tcW w:w="567" w:type="dxa"/>
          </w:tcPr>
          <w:p w14:paraId="1C4AE1B7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10</w:t>
            </w:r>
          </w:p>
        </w:tc>
        <w:tc>
          <w:tcPr>
            <w:tcW w:w="505" w:type="dxa"/>
          </w:tcPr>
          <w:p w14:paraId="7FC1E7F8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11</w:t>
            </w:r>
          </w:p>
        </w:tc>
      </w:tr>
      <w:tr w:rsidR="00265B5E" w14:paraId="0060D25C" w14:textId="77777777" w:rsidTr="00265B5E">
        <w:tc>
          <w:tcPr>
            <w:tcW w:w="1134" w:type="dxa"/>
          </w:tcPr>
          <w:p w14:paraId="3B65B83D" w14:textId="77777777" w:rsidR="00265B5E" w:rsidRDefault="00265B5E" w:rsidP="00116EF3">
            <w:pPr>
              <w:spacing w:beforeLines="20" w:before="62" w:line="400" w:lineRule="exact"/>
            </w:pPr>
            <w:r>
              <w:t>入住日期</w:t>
            </w:r>
          </w:p>
        </w:tc>
        <w:tc>
          <w:tcPr>
            <w:tcW w:w="567" w:type="dxa"/>
          </w:tcPr>
          <w:p w14:paraId="4859E210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3</w:t>
            </w:r>
          </w:p>
        </w:tc>
        <w:tc>
          <w:tcPr>
            <w:tcW w:w="709" w:type="dxa"/>
          </w:tcPr>
          <w:p w14:paraId="3B425ADA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3</w:t>
            </w:r>
          </w:p>
        </w:tc>
        <w:tc>
          <w:tcPr>
            <w:tcW w:w="709" w:type="dxa"/>
          </w:tcPr>
          <w:p w14:paraId="7BA42B44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8</w:t>
            </w:r>
          </w:p>
        </w:tc>
        <w:tc>
          <w:tcPr>
            <w:tcW w:w="708" w:type="dxa"/>
          </w:tcPr>
          <w:p w14:paraId="641CDA3E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5</w:t>
            </w:r>
          </w:p>
        </w:tc>
        <w:tc>
          <w:tcPr>
            <w:tcW w:w="676" w:type="dxa"/>
          </w:tcPr>
          <w:p w14:paraId="41ED772E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1</w:t>
            </w:r>
          </w:p>
        </w:tc>
        <w:tc>
          <w:tcPr>
            <w:tcW w:w="600" w:type="dxa"/>
          </w:tcPr>
          <w:p w14:paraId="4E0206D0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5</w:t>
            </w:r>
          </w:p>
        </w:tc>
        <w:tc>
          <w:tcPr>
            <w:tcW w:w="567" w:type="dxa"/>
          </w:tcPr>
          <w:p w14:paraId="3ECC3101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6</w:t>
            </w:r>
          </w:p>
        </w:tc>
        <w:tc>
          <w:tcPr>
            <w:tcW w:w="709" w:type="dxa"/>
          </w:tcPr>
          <w:p w14:paraId="3A80CC3B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7A27B73E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8</w:t>
            </w:r>
          </w:p>
        </w:tc>
        <w:tc>
          <w:tcPr>
            <w:tcW w:w="567" w:type="dxa"/>
          </w:tcPr>
          <w:p w14:paraId="60ADAE1F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2</w:t>
            </w:r>
          </w:p>
        </w:tc>
        <w:tc>
          <w:tcPr>
            <w:tcW w:w="505" w:type="dxa"/>
          </w:tcPr>
          <w:p w14:paraId="01FDCAFC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12</w:t>
            </w:r>
          </w:p>
        </w:tc>
      </w:tr>
      <w:tr w:rsidR="00265B5E" w14:paraId="3E7B2D88" w14:textId="77777777" w:rsidTr="00265B5E">
        <w:tc>
          <w:tcPr>
            <w:tcW w:w="1134" w:type="dxa"/>
          </w:tcPr>
          <w:p w14:paraId="1D72B85E" w14:textId="77777777" w:rsidR="00265B5E" w:rsidRDefault="00265B5E" w:rsidP="00116EF3">
            <w:pPr>
              <w:spacing w:beforeLines="20" w:before="62" w:line="400" w:lineRule="exact"/>
            </w:pPr>
            <w:r>
              <w:t>离店日期</w:t>
            </w:r>
          </w:p>
        </w:tc>
        <w:tc>
          <w:tcPr>
            <w:tcW w:w="567" w:type="dxa"/>
          </w:tcPr>
          <w:p w14:paraId="5517A750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8</w:t>
            </w:r>
          </w:p>
        </w:tc>
        <w:tc>
          <w:tcPr>
            <w:tcW w:w="709" w:type="dxa"/>
          </w:tcPr>
          <w:p w14:paraId="077A8859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14:paraId="02CD8179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11</w:t>
            </w:r>
          </w:p>
        </w:tc>
        <w:tc>
          <w:tcPr>
            <w:tcW w:w="708" w:type="dxa"/>
          </w:tcPr>
          <w:p w14:paraId="20ECA8D8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7</w:t>
            </w:r>
          </w:p>
        </w:tc>
        <w:tc>
          <w:tcPr>
            <w:tcW w:w="676" w:type="dxa"/>
          </w:tcPr>
          <w:p w14:paraId="32162E8E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4</w:t>
            </w:r>
          </w:p>
        </w:tc>
        <w:tc>
          <w:tcPr>
            <w:tcW w:w="600" w:type="dxa"/>
          </w:tcPr>
          <w:p w14:paraId="1804BE07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9</w:t>
            </w:r>
          </w:p>
        </w:tc>
        <w:tc>
          <w:tcPr>
            <w:tcW w:w="567" w:type="dxa"/>
          </w:tcPr>
          <w:p w14:paraId="08FACE1D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18C1F186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6</w:t>
            </w:r>
          </w:p>
        </w:tc>
        <w:tc>
          <w:tcPr>
            <w:tcW w:w="567" w:type="dxa"/>
          </w:tcPr>
          <w:p w14:paraId="635B63FD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12</w:t>
            </w:r>
          </w:p>
        </w:tc>
        <w:tc>
          <w:tcPr>
            <w:tcW w:w="567" w:type="dxa"/>
          </w:tcPr>
          <w:p w14:paraId="4417D799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13</w:t>
            </w:r>
          </w:p>
        </w:tc>
        <w:tc>
          <w:tcPr>
            <w:tcW w:w="505" w:type="dxa"/>
          </w:tcPr>
          <w:p w14:paraId="61B6D7A1" w14:textId="77777777" w:rsidR="00265B5E" w:rsidRDefault="00265B5E" w:rsidP="00116EF3">
            <w:pPr>
              <w:spacing w:beforeLines="20" w:before="62" w:line="400" w:lineRule="exact"/>
            </w:pPr>
            <w:r>
              <w:rPr>
                <w:rFonts w:hint="eastAsia"/>
              </w:rPr>
              <w:t>14</w:t>
            </w:r>
          </w:p>
        </w:tc>
      </w:tr>
    </w:tbl>
    <w:p w14:paraId="168E7F6B" w14:textId="77777777" w:rsidR="00F92544" w:rsidRDefault="00F92544" w:rsidP="00116EF3">
      <w:pPr>
        <w:spacing w:beforeLines="20" w:before="62" w:line="400" w:lineRule="exact"/>
        <w:rPr>
          <w:rFonts w:ascii="宋体" w:hAnsi="宋体" w:hint="eastAsia"/>
          <w:sz w:val="24"/>
        </w:rPr>
      </w:pPr>
    </w:p>
    <w:p w14:paraId="73BAEA82" w14:textId="77777777" w:rsidR="008C6578" w:rsidRDefault="008C6578" w:rsidP="00116EF3">
      <w:pPr>
        <w:spacing w:beforeLines="20" w:before="62"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2.</w:t>
      </w:r>
      <w:r w:rsidRPr="00093C81">
        <w:rPr>
          <w:rFonts w:ascii="宋体" w:hAnsi="宋体" w:hint="eastAsia"/>
          <w:sz w:val="24"/>
          <w:szCs w:val="24"/>
        </w:rPr>
        <w:t>有n</w:t>
      </w:r>
      <w:proofErr w:type="gramStart"/>
      <w:r w:rsidRPr="00093C81">
        <w:rPr>
          <w:rFonts w:ascii="宋体" w:hAnsi="宋体" w:hint="eastAsia"/>
          <w:sz w:val="24"/>
          <w:szCs w:val="24"/>
        </w:rPr>
        <w:t>个</w:t>
      </w:r>
      <w:proofErr w:type="gramEnd"/>
      <w:r w:rsidRPr="00093C81">
        <w:rPr>
          <w:rFonts w:ascii="宋体" w:hAnsi="宋体" w:hint="eastAsia"/>
          <w:sz w:val="24"/>
          <w:szCs w:val="24"/>
        </w:rPr>
        <w:t>物品，已知n=7, 利润为P=(10,5,15,7,6,18,3)，重量W=(2,3,5,7,1,4,1)，背包容积M=15,物品只能选择全部装入背包或</w:t>
      </w:r>
      <w:proofErr w:type="gramStart"/>
      <w:r w:rsidRPr="00093C81">
        <w:rPr>
          <w:rFonts w:ascii="宋体" w:hAnsi="宋体" w:hint="eastAsia"/>
          <w:sz w:val="24"/>
          <w:szCs w:val="24"/>
        </w:rPr>
        <w:t>不</w:t>
      </w:r>
      <w:proofErr w:type="gramEnd"/>
      <w:r w:rsidRPr="00093C81">
        <w:rPr>
          <w:rFonts w:ascii="宋体" w:hAnsi="宋体" w:hint="eastAsia"/>
          <w:sz w:val="24"/>
          <w:szCs w:val="24"/>
        </w:rPr>
        <w:t>装入背包，设计贪心算法，</w:t>
      </w:r>
      <w:r>
        <w:rPr>
          <w:rFonts w:ascii="宋体" w:hAnsi="宋体" w:hint="eastAsia"/>
          <w:sz w:val="24"/>
          <w:szCs w:val="24"/>
        </w:rPr>
        <w:t>简述贪心策略</w:t>
      </w:r>
      <w:r w:rsidRPr="00093C81">
        <w:rPr>
          <w:rFonts w:ascii="宋体" w:hAnsi="宋体" w:hint="eastAsia"/>
          <w:sz w:val="24"/>
          <w:szCs w:val="24"/>
        </w:rPr>
        <w:t>并</w:t>
      </w:r>
      <w:r>
        <w:rPr>
          <w:rFonts w:ascii="宋体" w:hAnsi="宋体" w:hint="eastAsia"/>
          <w:sz w:val="24"/>
          <w:szCs w:val="24"/>
        </w:rPr>
        <w:t>说明</w:t>
      </w:r>
      <w:r w:rsidRPr="00093C81">
        <w:rPr>
          <w:rFonts w:ascii="宋体" w:hAnsi="宋体" w:hint="eastAsia"/>
          <w:sz w:val="24"/>
          <w:szCs w:val="24"/>
        </w:rPr>
        <w:t>是否可获最优解。</w:t>
      </w:r>
    </w:p>
    <w:p w14:paraId="64C377BB" w14:textId="77777777" w:rsidR="008C6578" w:rsidRDefault="008C6578" w:rsidP="00116EF3">
      <w:pPr>
        <w:spacing w:beforeLines="20" w:before="62" w:line="400" w:lineRule="exact"/>
        <w:rPr>
          <w:rFonts w:ascii="宋体" w:hAnsi="宋体" w:hint="eastAsia"/>
          <w:sz w:val="24"/>
        </w:rPr>
      </w:pPr>
    </w:p>
    <w:p w14:paraId="39D5408A" w14:textId="77777777" w:rsidR="00082995" w:rsidRPr="00F92544" w:rsidRDefault="008C6578" w:rsidP="00F92544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082995" w:rsidRPr="00F92544">
        <w:rPr>
          <w:rFonts w:hint="eastAsia"/>
          <w:sz w:val="24"/>
          <w:szCs w:val="24"/>
        </w:rPr>
        <w:t xml:space="preserve">. </w:t>
      </w:r>
      <w:r w:rsidR="00082995" w:rsidRPr="00F92544">
        <w:rPr>
          <w:rFonts w:hint="eastAsia"/>
          <w:sz w:val="24"/>
          <w:szCs w:val="24"/>
        </w:rPr>
        <w:t>通过键盘输入一个高精度的正整数</w:t>
      </w:r>
      <w:r w:rsidR="00082995" w:rsidRPr="00F92544">
        <w:rPr>
          <w:sz w:val="24"/>
          <w:szCs w:val="24"/>
        </w:rPr>
        <w:t>n(n</w:t>
      </w:r>
      <w:r w:rsidR="00082995" w:rsidRPr="00F92544">
        <w:rPr>
          <w:rFonts w:hint="eastAsia"/>
          <w:sz w:val="24"/>
          <w:szCs w:val="24"/>
        </w:rPr>
        <w:t>的有效位数≤</w:t>
      </w:r>
      <w:r w:rsidR="00082995" w:rsidRPr="00F92544">
        <w:rPr>
          <w:sz w:val="24"/>
          <w:szCs w:val="24"/>
        </w:rPr>
        <w:t>240)</w:t>
      </w:r>
      <w:r w:rsidR="00082995" w:rsidRPr="00F92544">
        <w:rPr>
          <w:rFonts w:hint="eastAsia"/>
          <w:sz w:val="24"/>
          <w:szCs w:val="24"/>
        </w:rPr>
        <w:t>，去掉其中任意</w:t>
      </w:r>
      <w:r w:rsidR="00082995" w:rsidRPr="00F92544">
        <w:rPr>
          <w:sz w:val="24"/>
          <w:szCs w:val="24"/>
        </w:rPr>
        <w:t>s</w:t>
      </w:r>
      <w:proofErr w:type="gramStart"/>
      <w:r w:rsidR="00082995" w:rsidRPr="00F92544">
        <w:rPr>
          <w:rFonts w:hint="eastAsia"/>
          <w:sz w:val="24"/>
          <w:szCs w:val="24"/>
        </w:rPr>
        <w:t>个</w:t>
      </w:r>
      <w:proofErr w:type="gramEnd"/>
      <w:r w:rsidR="00082995" w:rsidRPr="00F92544">
        <w:rPr>
          <w:rFonts w:hint="eastAsia"/>
          <w:sz w:val="24"/>
          <w:szCs w:val="24"/>
        </w:rPr>
        <w:t>数字后，剩下的数字按原左右次序将组成一个新的正整数。设计一个算法对给定的</w:t>
      </w:r>
      <w:r w:rsidR="00082995" w:rsidRPr="00F92544">
        <w:rPr>
          <w:sz w:val="24"/>
          <w:szCs w:val="24"/>
        </w:rPr>
        <w:t xml:space="preserve">n </w:t>
      </w:r>
      <w:r w:rsidR="00082995" w:rsidRPr="00F92544">
        <w:rPr>
          <w:rFonts w:hint="eastAsia"/>
          <w:sz w:val="24"/>
          <w:szCs w:val="24"/>
        </w:rPr>
        <w:t>和</w:t>
      </w:r>
      <w:r w:rsidR="00082995" w:rsidRPr="00F92544">
        <w:rPr>
          <w:sz w:val="24"/>
          <w:szCs w:val="24"/>
        </w:rPr>
        <w:t>s</w:t>
      </w:r>
      <w:r w:rsidR="00082995" w:rsidRPr="00F92544">
        <w:rPr>
          <w:rFonts w:hint="eastAsia"/>
          <w:sz w:val="24"/>
          <w:szCs w:val="24"/>
        </w:rPr>
        <w:t>，寻找一种方案，使得剩下的数字组成</w:t>
      </w:r>
      <w:proofErr w:type="gramStart"/>
      <w:r w:rsidR="00082995" w:rsidRPr="00F92544">
        <w:rPr>
          <w:rFonts w:hint="eastAsia"/>
          <w:sz w:val="24"/>
          <w:szCs w:val="24"/>
        </w:rPr>
        <w:t>的新数最小</w:t>
      </w:r>
      <w:proofErr w:type="gramEnd"/>
      <w:r w:rsidR="00082995" w:rsidRPr="00F92544">
        <w:rPr>
          <w:rFonts w:hint="eastAsia"/>
          <w:sz w:val="24"/>
          <w:szCs w:val="24"/>
        </w:rPr>
        <w:t>。</w:t>
      </w:r>
    </w:p>
    <w:p w14:paraId="4519AE6C" w14:textId="77777777" w:rsidR="00082995" w:rsidRPr="00F92544" w:rsidRDefault="00082995" w:rsidP="00082995">
      <w:pPr>
        <w:ind w:firstLine="420"/>
        <w:rPr>
          <w:sz w:val="24"/>
          <w:szCs w:val="24"/>
        </w:rPr>
      </w:pPr>
      <w:r w:rsidRPr="00F92544">
        <w:rPr>
          <w:rFonts w:hint="eastAsia"/>
          <w:sz w:val="24"/>
          <w:szCs w:val="24"/>
        </w:rPr>
        <w:t>【样例输入】</w:t>
      </w:r>
    </w:p>
    <w:p w14:paraId="0545393C" w14:textId="77777777" w:rsidR="00082995" w:rsidRPr="00F92544" w:rsidRDefault="00082995" w:rsidP="00082995">
      <w:pPr>
        <w:ind w:firstLine="420"/>
        <w:rPr>
          <w:sz w:val="24"/>
          <w:szCs w:val="24"/>
        </w:rPr>
      </w:pPr>
      <w:r w:rsidRPr="00F92544">
        <w:rPr>
          <w:sz w:val="24"/>
          <w:szCs w:val="24"/>
        </w:rPr>
        <w:t>178</w:t>
      </w:r>
      <w:r w:rsidR="00F92544">
        <w:rPr>
          <w:rFonts w:hint="eastAsia"/>
          <w:sz w:val="24"/>
          <w:szCs w:val="24"/>
        </w:rPr>
        <w:t>2</w:t>
      </w:r>
      <w:r w:rsidRPr="00F92544">
        <w:rPr>
          <w:sz w:val="24"/>
          <w:szCs w:val="24"/>
        </w:rPr>
        <w:t>43</w:t>
      </w:r>
    </w:p>
    <w:p w14:paraId="4BB157A9" w14:textId="77777777" w:rsidR="00082995" w:rsidRPr="00F92544" w:rsidRDefault="00F92544" w:rsidP="00082995">
      <w:pPr>
        <w:ind w:firstLine="420"/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=6     s</w:t>
      </w:r>
      <w:r w:rsidR="00082995" w:rsidRPr="00F92544">
        <w:rPr>
          <w:sz w:val="24"/>
          <w:szCs w:val="24"/>
        </w:rPr>
        <w:t>=4</w:t>
      </w:r>
    </w:p>
    <w:p w14:paraId="6D7CD651" w14:textId="77777777" w:rsidR="00082995" w:rsidRPr="00F92544" w:rsidRDefault="00082995" w:rsidP="00082995">
      <w:pPr>
        <w:ind w:firstLine="420"/>
        <w:rPr>
          <w:sz w:val="24"/>
          <w:szCs w:val="24"/>
        </w:rPr>
      </w:pPr>
      <w:r w:rsidRPr="00F92544">
        <w:rPr>
          <w:rFonts w:hint="eastAsia"/>
          <w:sz w:val="24"/>
          <w:szCs w:val="24"/>
        </w:rPr>
        <w:t>【样例输出】</w:t>
      </w:r>
    </w:p>
    <w:p w14:paraId="6936DF27" w14:textId="77777777" w:rsidR="00082995" w:rsidRPr="00F92544" w:rsidRDefault="00082995" w:rsidP="00082995">
      <w:pPr>
        <w:ind w:firstLine="420"/>
        <w:rPr>
          <w:sz w:val="24"/>
          <w:szCs w:val="24"/>
        </w:rPr>
      </w:pPr>
      <w:r w:rsidRPr="00F92544">
        <w:rPr>
          <w:sz w:val="24"/>
          <w:szCs w:val="24"/>
        </w:rPr>
        <w:t>1</w:t>
      </w:r>
      <w:r w:rsidR="00F92544">
        <w:rPr>
          <w:rFonts w:hint="eastAsia"/>
          <w:sz w:val="24"/>
          <w:szCs w:val="24"/>
        </w:rPr>
        <w:t>2</w:t>
      </w:r>
    </w:p>
    <w:p w14:paraId="791BD393" w14:textId="77777777" w:rsidR="008613A1" w:rsidRDefault="008C6578" w:rsidP="008613A1">
      <w:pPr>
        <w:spacing w:line="360" w:lineRule="auto"/>
        <w:ind w:leftChars="13" w:left="361" w:hangingChars="139" w:hanging="334"/>
        <w:rPr>
          <w:sz w:val="24"/>
        </w:rPr>
      </w:pPr>
      <w:r>
        <w:rPr>
          <w:rFonts w:hint="eastAsia"/>
          <w:sz w:val="24"/>
        </w:rPr>
        <w:t>4</w:t>
      </w:r>
      <w:r w:rsidR="008613A1">
        <w:rPr>
          <w:rFonts w:hint="eastAsia"/>
          <w:sz w:val="24"/>
        </w:rPr>
        <w:t>.</w:t>
      </w:r>
      <w:r w:rsidR="008613A1" w:rsidRPr="008613A1">
        <w:rPr>
          <w:sz w:val="24"/>
          <w:szCs w:val="24"/>
        </w:rPr>
        <w:t>一个旅行者要驾车从</w:t>
      </w:r>
      <w:r w:rsidR="008613A1" w:rsidRPr="008613A1">
        <w:rPr>
          <w:sz w:val="24"/>
          <w:szCs w:val="24"/>
        </w:rPr>
        <w:t>A</w:t>
      </w:r>
      <w:r w:rsidR="008613A1" w:rsidRPr="008613A1">
        <w:rPr>
          <w:sz w:val="24"/>
          <w:szCs w:val="24"/>
        </w:rPr>
        <w:t>地到</w:t>
      </w:r>
      <w:r w:rsidR="008613A1" w:rsidRPr="008613A1">
        <w:rPr>
          <w:sz w:val="24"/>
          <w:szCs w:val="24"/>
        </w:rPr>
        <w:t>B</w:t>
      </w:r>
      <w:r w:rsidR="008613A1" w:rsidRPr="008613A1">
        <w:rPr>
          <w:sz w:val="24"/>
          <w:szCs w:val="24"/>
        </w:rPr>
        <w:t>地，</w:t>
      </w:r>
      <w:r w:rsidR="008613A1" w:rsidRPr="008613A1">
        <w:rPr>
          <w:sz w:val="24"/>
          <w:szCs w:val="24"/>
        </w:rPr>
        <w:t>A</w:t>
      </w:r>
      <w:r w:rsidR="008613A1" w:rsidRPr="008613A1">
        <w:rPr>
          <w:sz w:val="24"/>
          <w:szCs w:val="24"/>
        </w:rPr>
        <w:t>、</w:t>
      </w:r>
      <w:r w:rsidR="008613A1" w:rsidRPr="008613A1">
        <w:rPr>
          <w:sz w:val="24"/>
          <w:szCs w:val="24"/>
        </w:rPr>
        <w:t>B</w:t>
      </w:r>
      <w:r w:rsidR="008613A1" w:rsidRPr="008613A1">
        <w:rPr>
          <w:sz w:val="24"/>
          <w:szCs w:val="24"/>
        </w:rPr>
        <w:t>两地间距离为</w:t>
      </w:r>
      <w:r w:rsidR="008613A1" w:rsidRPr="008613A1">
        <w:rPr>
          <w:sz w:val="24"/>
          <w:szCs w:val="24"/>
        </w:rPr>
        <w:t>s</w:t>
      </w:r>
      <w:r w:rsidR="008613A1" w:rsidRPr="008613A1">
        <w:rPr>
          <w:sz w:val="24"/>
          <w:szCs w:val="24"/>
        </w:rPr>
        <w:t>。</w:t>
      </w:r>
      <w:r w:rsidR="008613A1" w:rsidRPr="008613A1">
        <w:rPr>
          <w:sz w:val="24"/>
          <w:szCs w:val="24"/>
        </w:rPr>
        <w:t>A</w:t>
      </w:r>
      <w:r w:rsidR="008613A1" w:rsidRPr="008613A1">
        <w:rPr>
          <w:sz w:val="24"/>
          <w:szCs w:val="24"/>
        </w:rPr>
        <w:t>、</w:t>
      </w:r>
      <w:r w:rsidR="008613A1" w:rsidRPr="008613A1">
        <w:rPr>
          <w:sz w:val="24"/>
          <w:szCs w:val="24"/>
        </w:rPr>
        <w:t>B</w:t>
      </w:r>
      <w:r w:rsidR="008613A1" w:rsidRPr="008613A1">
        <w:rPr>
          <w:sz w:val="24"/>
          <w:szCs w:val="24"/>
        </w:rPr>
        <w:t>两地之间有</w:t>
      </w:r>
      <w:r w:rsidR="008613A1" w:rsidRPr="008613A1">
        <w:rPr>
          <w:sz w:val="24"/>
          <w:szCs w:val="24"/>
        </w:rPr>
        <w:t>n</w:t>
      </w:r>
      <w:proofErr w:type="gramStart"/>
      <w:r w:rsidR="008613A1" w:rsidRPr="008613A1">
        <w:rPr>
          <w:sz w:val="24"/>
          <w:szCs w:val="24"/>
        </w:rPr>
        <w:t>个</w:t>
      </w:r>
      <w:proofErr w:type="gramEnd"/>
      <w:r w:rsidR="008613A1" w:rsidRPr="008613A1">
        <w:rPr>
          <w:sz w:val="24"/>
          <w:szCs w:val="24"/>
        </w:rPr>
        <w:t>加油站，</w:t>
      </w:r>
      <w:proofErr w:type="gramStart"/>
      <w:r w:rsidR="008613A1" w:rsidRPr="008613A1">
        <w:rPr>
          <w:sz w:val="24"/>
          <w:szCs w:val="24"/>
        </w:rPr>
        <w:t>已知第</w:t>
      </w:r>
      <w:proofErr w:type="spellStart"/>
      <w:proofErr w:type="gramEnd"/>
      <w:r w:rsidR="008613A1" w:rsidRPr="008613A1">
        <w:rPr>
          <w:sz w:val="24"/>
          <w:szCs w:val="24"/>
        </w:rPr>
        <w:t>i</w:t>
      </w:r>
      <w:proofErr w:type="spellEnd"/>
      <w:proofErr w:type="gramStart"/>
      <w:r w:rsidR="008613A1" w:rsidRPr="008613A1">
        <w:rPr>
          <w:sz w:val="24"/>
          <w:szCs w:val="24"/>
        </w:rPr>
        <w:t>个</w:t>
      </w:r>
      <w:proofErr w:type="gramEnd"/>
      <w:r w:rsidR="008613A1" w:rsidRPr="008613A1">
        <w:rPr>
          <w:sz w:val="24"/>
          <w:szCs w:val="24"/>
        </w:rPr>
        <w:t>加油站离起点</w:t>
      </w:r>
      <w:r w:rsidR="008613A1" w:rsidRPr="008613A1">
        <w:rPr>
          <w:sz w:val="24"/>
          <w:szCs w:val="24"/>
        </w:rPr>
        <w:t>A</w:t>
      </w:r>
      <w:r w:rsidR="008613A1" w:rsidRPr="008613A1">
        <w:rPr>
          <w:sz w:val="24"/>
          <w:szCs w:val="24"/>
        </w:rPr>
        <w:t>的距离为</w:t>
      </w:r>
      <w:r w:rsidR="008613A1" w:rsidRPr="008613A1">
        <w:rPr>
          <w:sz w:val="24"/>
          <w:szCs w:val="24"/>
        </w:rPr>
        <w:object w:dxaOrig="260" w:dyaOrig="340" w14:anchorId="4FC6E6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6pt;height:16.8pt" o:ole="">
            <v:imagedata r:id="rId7" o:title=""/>
          </v:shape>
          <o:OLEObject Type="Embed" ProgID="Equation.3" ShapeID="_x0000_i1025" DrawAspect="Content" ObjectID="_1797435248" r:id="rId8"/>
        </w:object>
      </w:r>
      <w:r w:rsidR="008613A1" w:rsidRPr="008613A1">
        <w:rPr>
          <w:sz w:val="24"/>
          <w:szCs w:val="24"/>
        </w:rPr>
        <w:t>公里，</w:t>
      </w:r>
      <w:r w:rsidR="008613A1" w:rsidRPr="008613A1">
        <w:rPr>
          <w:sz w:val="24"/>
          <w:szCs w:val="24"/>
        </w:rPr>
        <w:t>0=</w:t>
      </w:r>
      <w:r w:rsidR="008613A1" w:rsidRPr="008613A1">
        <w:rPr>
          <w:sz w:val="24"/>
          <w:szCs w:val="24"/>
        </w:rPr>
        <w:object w:dxaOrig="2079" w:dyaOrig="340" w14:anchorId="1C86CD25">
          <v:shape id="_x0000_i1026" type="#_x0000_t75" style="width:103.8pt;height:16.8pt" o:ole="">
            <v:imagedata r:id="rId9" o:title=""/>
          </v:shape>
          <o:OLEObject Type="Embed" ProgID="Equation.3" ShapeID="_x0000_i1026" DrawAspect="Content" ObjectID="_1797435249" r:id="rId10"/>
        </w:object>
      </w:r>
      <w:r w:rsidR="008613A1" w:rsidRPr="008613A1">
        <w:rPr>
          <w:sz w:val="24"/>
          <w:szCs w:val="24"/>
        </w:rPr>
        <w:t>，车加满油后可行驶</w:t>
      </w:r>
      <w:r w:rsidR="008613A1" w:rsidRPr="008613A1">
        <w:rPr>
          <w:sz w:val="24"/>
          <w:szCs w:val="24"/>
        </w:rPr>
        <w:t>m</w:t>
      </w:r>
      <w:r w:rsidR="008613A1" w:rsidRPr="008613A1">
        <w:rPr>
          <w:sz w:val="24"/>
          <w:szCs w:val="24"/>
        </w:rPr>
        <w:t>公里，出发之前汽车油箱为空。应如何加油使得从</w:t>
      </w:r>
      <w:r w:rsidR="008613A1" w:rsidRPr="008613A1">
        <w:rPr>
          <w:sz w:val="24"/>
          <w:szCs w:val="24"/>
        </w:rPr>
        <w:t>A</w:t>
      </w:r>
      <w:r w:rsidR="008613A1" w:rsidRPr="008613A1">
        <w:rPr>
          <w:sz w:val="24"/>
          <w:szCs w:val="24"/>
        </w:rPr>
        <w:t>地到</w:t>
      </w:r>
      <w:r w:rsidR="008613A1" w:rsidRPr="008613A1">
        <w:rPr>
          <w:sz w:val="24"/>
          <w:szCs w:val="24"/>
        </w:rPr>
        <w:t>B</w:t>
      </w:r>
      <w:r w:rsidR="008613A1" w:rsidRPr="008613A1">
        <w:rPr>
          <w:sz w:val="24"/>
          <w:szCs w:val="24"/>
        </w:rPr>
        <w:t>地沿途加油次数最少？</w:t>
      </w:r>
      <w:r w:rsidR="008613A1" w:rsidRPr="008613A1">
        <w:rPr>
          <w:rFonts w:hint="eastAsia"/>
          <w:sz w:val="24"/>
          <w:szCs w:val="24"/>
        </w:rPr>
        <w:t>给出用贪心法求解该最优化问题的贪心选择策略，</w:t>
      </w:r>
      <w:r w:rsidR="008613A1">
        <w:rPr>
          <w:rFonts w:hint="eastAsia"/>
          <w:sz w:val="24"/>
        </w:rPr>
        <w:t>写</w:t>
      </w:r>
      <w:r w:rsidR="008613A1">
        <w:rPr>
          <w:sz w:val="24"/>
        </w:rPr>
        <w:t>出求该最优化问题的最优值和最优解的贪心算法，并分析算法的时间复杂性。</w:t>
      </w:r>
    </w:p>
    <w:p w14:paraId="3B90AAA2" w14:textId="77777777" w:rsidR="00E727D1" w:rsidRPr="008613A1" w:rsidRDefault="00E727D1" w:rsidP="00C40301">
      <w:pPr>
        <w:rPr>
          <w:szCs w:val="24"/>
        </w:rPr>
      </w:pPr>
    </w:p>
    <w:p w14:paraId="37EEE8FC" w14:textId="77777777" w:rsidR="00E727D1" w:rsidRDefault="0073681B" w:rsidP="0073681B">
      <w:pPr>
        <w:ind w:left="1050"/>
      </w:pPr>
      <w:r>
        <w:rPr>
          <w:rFonts w:hint="eastAsia"/>
        </w:rPr>
        <w:t xml:space="preserve">     </w:t>
      </w:r>
    </w:p>
    <w:p w14:paraId="636CE71B" w14:textId="77777777" w:rsidR="00265B5E" w:rsidRDefault="00265B5E">
      <w:pPr>
        <w:widowControl/>
        <w:jc w:val="left"/>
      </w:pPr>
      <w:r>
        <w:br w:type="page"/>
      </w:r>
    </w:p>
    <w:p w14:paraId="63EAF5A9" w14:textId="77777777" w:rsidR="00F92544" w:rsidRDefault="00265B5E" w:rsidP="00265B5E">
      <w:r>
        <w:rPr>
          <w:rFonts w:hint="eastAsia"/>
        </w:rPr>
        <w:lastRenderedPageBreak/>
        <w:t>第</w:t>
      </w:r>
      <w:r w:rsidR="00116EF3">
        <w:rPr>
          <w:rFonts w:hint="eastAsia"/>
        </w:rPr>
        <w:t>3</w:t>
      </w:r>
      <w:r>
        <w:rPr>
          <w:rFonts w:hint="eastAsia"/>
        </w:rPr>
        <w:t>题答案</w:t>
      </w:r>
    </w:p>
    <w:p w14:paraId="47DF4217" w14:textId="77777777" w:rsidR="00265B5E" w:rsidRDefault="00265B5E" w:rsidP="00265B5E"/>
    <w:p w14:paraId="5AF74332" w14:textId="77777777" w:rsidR="00697891" w:rsidRPr="00265B5E" w:rsidRDefault="00E27E79" w:rsidP="00265B5E">
      <w:pPr>
        <w:numPr>
          <w:ilvl w:val="0"/>
          <w:numId w:val="22"/>
        </w:numPr>
      </w:pPr>
      <w:r w:rsidRPr="00265B5E">
        <w:rPr>
          <w:rFonts w:hint="eastAsia"/>
        </w:rPr>
        <w:t>由于正整数</w:t>
      </w:r>
      <w:r w:rsidR="00265B5E">
        <w:rPr>
          <w:rFonts w:hint="eastAsia"/>
        </w:rPr>
        <w:t>n</w:t>
      </w:r>
      <w:r w:rsidRPr="00265B5E">
        <w:rPr>
          <w:rFonts w:hint="eastAsia"/>
        </w:rPr>
        <w:t>的有效位数最大可达</w:t>
      </w:r>
      <w:r w:rsidRPr="00265B5E">
        <w:t>240</w:t>
      </w:r>
      <w:r w:rsidRPr="00265B5E">
        <w:rPr>
          <w:rFonts w:hint="eastAsia"/>
        </w:rPr>
        <w:t>位，所以可以采用字符串类型来存储</w:t>
      </w:r>
      <w:r w:rsidR="00265B5E">
        <w:rPr>
          <w:rFonts w:hint="eastAsia"/>
        </w:rPr>
        <w:t>n</w:t>
      </w:r>
      <w:r w:rsidR="00265B5E">
        <w:rPr>
          <w:rFonts w:hint="eastAsia"/>
        </w:rPr>
        <w:t>。</w:t>
      </w:r>
    </w:p>
    <w:p w14:paraId="5AD9C302" w14:textId="77777777" w:rsidR="00082995" w:rsidRPr="00AF176C" w:rsidRDefault="00082995" w:rsidP="00082995">
      <w:pPr>
        <w:ind w:firstLine="420"/>
      </w:pPr>
      <w:r w:rsidRPr="00AF176C">
        <w:rPr>
          <w:rFonts w:hint="eastAsia"/>
        </w:rPr>
        <w:t>为了尽可能地逼近目标，我们选取的贪心策略为：</w:t>
      </w:r>
      <w:r w:rsidRPr="003C7C6A">
        <w:rPr>
          <w:rFonts w:hint="eastAsia"/>
          <w:b/>
        </w:rPr>
        <w:t>每一步总是选择一个使剩下的数最小的数字删去，即按高位到低位的顺序搜索，若各位数字递增，则删除最后一个数字，否则删除第一个递减区间的首字符。</w:t>
      </w:r>
      <w:r w:rsidRPr="00AF176C">
        <w:rPr>
          <w:rFonts w:hint="eastAsia"/>
        </w:rPr>
        <w:t>然后回到串首，按上述规则再删除下一个数字。重复以上过程</w:t>
      </w:r>
      <w:r w:rsidRPr="00AF176C">
        <w:t>s</w:t>
      </w:r>
      <w:r w:rsidRPr="00AF176C">
        <w:rPr>
          <w:rFonts w:hint="eastAsia"/>
        </w:rPr>
        <w:t>次，剩下的数字串便是问题的解了。</w:t>
      </w:r>
    </w:p>
    <w:p w14:paraId="6F1B0881" w14:textId="77777777" w:rsidR="00082995" w:rsidRPr="00AF176C" w:rsidRDefault="00082995" w:rsidP="00082995">
      <w:pPr>
        <w:ind w:firstLine="420"/>
      </w:pPr>
      <w:r w:rsidRPr="00AF176C">
        <w:rPr>
          <w:rFonts w:hint="eastAsia"/>
        </w:rPr>
        <w:t>具体算法如下：</w:t>
      </w:r>
    </w:p>
    <w:p w14:paraId="7B222276" w14:textId="77777777" w:rsidR="00082995" w:rsidRPr="00AF176C" w:rsidRDefault="00082995" w:rsidP="00082995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AF176C">
        <w:rPr>
          <w:kern w:val="0"/>
          <w:szCs w:val="21"/>
        </w:rPr>
        <w:t>输入</w:t>
      </w:r>
      <w:r w:rsidRPr="00AF176C">
        <w:rPr>
          <w:kern w:val="0"/>
          <w:szCs w:val="21"/>
        </w:rPr>
        <w:t>s, n;</w:t>
      </w:r>
    </w:p>
    <w:p w14:paraId="679114C2" w14:textId="77777777" w:rsidR="00082995" w:rsidRDefault="00082995" w:rsidP="00082995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kern w:val="0"/>
          <w:szCs w:val="21"/>
        </w:rPr>
        <w:t>while</w:t>
      </w:r>
      <w:r>
        <w:rPr>
          <w:rFonts w:hint="eastAsia"/>
          <w:kern w:val="0"/>
          <w:szCs w:val="21"/>
        </w:rPr>
        <w:t>（</w:t>
      </w:r>
      <w:r w:rsidRPr="00AF176C">
        <w:rPr>
          <w:kern w:val="0"/>
          <w:szCs w:val="21"/>
        </w:rPr>
        <w:t xml:space="preserve"> s &gt; 0 </w:t>
      </w:r>
      <w:r>
        <w:rPr>
          <w:rFonts w:hint="eastAsia"/>
          <w:kern w:val="0"/>
          <w:szCs w:val="21"/>
        </w:rPr>
        <w:t>）</w:t>
      </w:r>
    </w:p>
    <w:p w14:paraId="43D6351C" w14:textId="77777777" w:rsidR="00082995" w:rsidRPr="00AF176C" w:rsidRDefault="00082995" w:rsidP="00082995">
      <w:pPr>
        <w:autoSpaceDE w:val="0"/>
        <w:autoSpaceDN w:val="0"/>
        <w:adjustRightInd w:val="0"/>
        <w:ind w:firstLineChars="50" w:firstLine="105"/>
        <w:jc w:val="left"/>
      </w:pPr>
      <w:r>
        <w:rPr>
          <w:rFonts w:hint="eastAsia"/>
          <w:kern w:val="0"/>
          <w:szCs w:val="21"/>
        </w:rPr>
        <w:t xml:space="preserve">{  </w:t>
      </w:r>
      <w:proofErr w:type="spellStart"/>
      <w:r w:rsidRPr="00AF176C">
        <w:rPr>
          <w:kern w:val="0"/>
          <w:szCs w:val="21"/>
        </w:rPr>
        <w:t>i</w:t>
      </w:r>
      <w:proofErr w:type="spellEnd"/>
      <w:r w:rsidRPr="00AF176C">
        <w:rPr>
          <w:kern w:val="0"/>
          <w:szCs w:val="21"/>
        </w:rPr>
        <w:t xml:space="preserve">=1; </w:t>
      </w:r>
      <w:r>
        <w:rPr>
          <w:rFonts w:hint="eastAsia"/>
          <w:kern w:val="0"/>
          <w:szCs w:val="21"/>
        </w:rPr>
        <w:t xml:space="preserve"> //</w:t>
      </w:r>
      <w:proofErr w:type="gramStart"/>
      <w:r w:rsidRPr="00AF176C">
        <w:t>从串首开始</w:t>
      </w:r>
      <w:proofErr w:type="gramEnd"/>
      <w:r w:rsidRPr="00AF176C">
        <w:t>找</w:t>
      </w:r>
    </w:p>
    <w:p w14:paraId="0BC05CD3" w14:textId="77777777" w:rsidR="00082995" w:rsidRDefault="00082995" w:rsidP="00082995">
      <w:pPr>
        <w:autoSpaceDE w:val="0"/>
        <w:autoSpaceDN w:val="0"/>
        <w:adjustRightInd w:val="0"/>
        <w:ind w:firstLineChars="150" w:firstLine="315"/>
        <w:jc w:val="left"/>
        <w:rPr>
          <w:kern w:val="0"/>
          <w:szCs w:val="21"/>
        </w:rPr>
      </w:pPr>
      <w:r w:rsidRPr="00AF176C">
        <w:rPr>
          <w:kern w:val="0"/>
          <w:szCs w:val="21"/>
        </w:rPr>
        <w:t>while (</w:t>
      </w:r>
      <w:proofErr w:type="spellStart"/>
      <w:r w:rsidRPr="00AF176C">
        <w:rPr>
          <w:kern w:val="0"/>
          <w:szCs w:val="21"/>
        </w:rPr>
        <w:t>i</w:t>
      </w:r>
      <w:proofErr w:type="spellEnd"/>
      <w:r w:rsidRPr="00AF176C">
        <w:rPr>
          <w:kern w:val="0"/>
          <w:szCs w:val="21"/>
        </w:rPr>
        <w:t xml:space="preserve"> &lt; length(n)) </w:t>
      </w:r>
      <w:r>
        <w:rPr>
          <w:rFonts w:hint="eastAsia"/>
          <w:kern w:val="0"/>
          <w:szCs w:val="21"/>
        </w:rPr>
        <w:t>&amp;&amp;</w:t>
      </w:r>
      <w:r w:rsidRPr="00AF176C">
        <w:rPr>
          <w:kern w:val="0"/>
          <w:szCs w:val="21"/>
        </w:rPr>
        <w:t xml:space="preserve"> (n[</w:t>
      </w:r>
      <w:proofErr w:type="spellStart"/>
      <w:r w:rsidRPr="00AF176C">
        <w:rPr>
          <w:kern w:val="0"/>
          <w:szCs w:val="21"/>
        </w:rPr>
        <w:t>i</w:t>
      </w:r>
      <w:proofErr w:type="spellEnd"/>
      <w:r w:rsidRPr="00AF176C">
        <w:rPr>
          <w:kern w:val="0"/>
          <w:szCs w:val="21"/>
        </w:rPr>
        <w:t xml:space="preserve">]&lt;n[i+1]) </w:t>
      </w:r>
    </w:p>
    <w:p w14:paraId="6DB5C279" w14:textId="77777777" w:rsidR="00082995" w:rsidRPr="00AF176C" w:rsidRDefault="00082995" w:rsidP="00082995">
      <w:pPr>
        <w:autoSpaceDE w:val="0"/>
        <w:autoSpaceDN w:val="0"/>
        <w:adjustRightInd w:val="0"/>
        <w:ind w:firstLineChars="200"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{</w:t>
      </w:r>
      <w:proofErr w:type="spellStart"/>
      <w:r>
        <w:rPr>
          <w:rFonts w:hint="eastAsia"/>
          <w:kern w:val="0"/>
          <w:szCs w:val="21"/>
        </w:rPr>
        <w:t>i</w:t>
      </w:r>
      <w:proofErr w:type="spellEnd"/>
      <w:r>
        <w:rPr>
          <w:rFonts w:hint="eastAsia"/>
          <w:kern w:val="0"/>
          <w:szCs w:val="21"/>
        </w:rPr>
        <w:t>++</w:t>
      </w:r>
      <w:r w:rsidRPr="00AF176C">
        <w:rPr>
          <w:kern w:val="0"/>
          <w:szCs w:val="21"/>
        </w:rPr>
        <w:t>;</w:t>
      </w:r>
      <w:r>
        <w:rPr>
          <w:kern w:val="0"/>
          <w:szCs w:val="21"/>
        </w:rPr>
        <w:t>}</w:t>
      </w:r>
    </w:p>
    <w:p w14:paraId="70F28228" w14:textId="77777777" w:rsidR="00082995" w:rsidRPr="00AF176C" w:rsidRDefault="00082995" w:rsidP="00082995">
      <w:pPr>
        <w:autoSpaceDE w:val="0"/>
        <w:autoSpaceDN w:val="0"/>
        <w:adjustRightInd w:val="0"/>
        <w:ind w:firstLineChars="250" w:firstLine="525"/>
        <w:jc w:val="left"/>
        <w:rPr>
          <w:kern w:val="0"/>
          <w:szCs w:val="21"/>
        </w:rPr>
      </w:pPr>
      <w:r w:rsidRPr="00AF176C">
        <w:rPr>
          <w:kern w:val="0"/>
          <w:szCs w:val="21"/>
        </w:rPr>
        <w:t xml:space="preserve">delete(n,i,1); </w:t>
      </w:r>
      <w:r>
        <w:rPr>
          <w:rFonts w:hint="eastAsia"/>
          <w:kern w:val="0"/>
          <w:szCs w:val="21"/>
        </w:rPr>
        <w:t>//</w:t>
      </w:r>
      <w:r w:rsidRPr="00AF176C">
        <w:t>删除字符串</w:t>
      </w:r>
      <w:r w:rsidRPr="00AF176C">
        <w:t>n</w:t>
      </w:r>
      <w:r w:rsidRPr="00AF176C">
        <w:t>的第</w:t>
      </w:r>
      <w:proofErr w:type="spellStart"/>
      <w:r w:rsidRPr="00AF176C">
        <w:t>i</w:t>
      </w:r>
      <w:proofErr w:type="spellEnd"/>
      <w:proofErr w:type="gramStart"/>
      <w:r w:rsidRPr="00AF176C">
        <w:t>个</w:t>
      </w:r>
      <w:proofErr w:type="gramEnd"/>
      <w:r w:rsidRPr="00AF176C">
        <w:t>字</w:t>
      </w:r>
      <w:r w:rsidRPr="00AF176C">
        <w:rPr>
          <w:kern w:val="0"/>
          <w:szCs w:val="21"/>
        </w:rPr>
        <w:t>符</w:t>
      </w:r>
    </w:p>
    <w:p w14:paraId="22782F72" w14:textId="77777777" w:rsidR="00082995" w:rsidRPr="00AF176C" w:rsidRDefault="00082995" w:rsidP="00082995">
      <w:pPr>
        <w:autoSpaceDE w:val="0"/>
        <w:autoSpaceDN w:val="0"/>
        <w:adjustRightInd w:val="0"/>
        <w:ind w:firstLineChars="200" w:firstLine="420"/>
        <w:jc w:val="left"/>
        <w:rPr>
          <w:kern w:val="0"/>
          <w:szCs w:val="21"/>
        </w:rPr>
      </w:pPr>
      <w:r w:rsidRPr="00AF176C">
        <w:rPr>
          <w:kern w:val="0"/>
          <w:szCs w:val="21"/>
        </w:rPr>
        <w:t>s</w:t>
      </w:r>
      <w:r>
        <w:rPr>
          <w:rFonts w:hint="eastAsia"/>
          <w:kern w:val="0"/>
          <w:szCs w:val="21"/>
        </w:rPr>
        <w:t>--</w:t>
      </w:r>
      <w:r w:rsidRPr="00AF176C">
        <w:rPr>
          <w:kern w:val="0"/>
          <w:szCs w:val="21"/>
        </w:rPr>
        <w:t>;</w:t>
      </w:r>
    </w:p>
    <w:p w14:paraId="77C0E614" w14:textId="77777777" w:rsidR="00082995" w:rsidRPr="00AF176C" w:rsidRDefault="00082995" w:rsidP="00082995">
      <w:pPr>
        <w:autoSpaceDE w:val="0"/>
        <w:autoSpaceDN w:val="0"/>
        <w:adjustRightInd w:val="0"/>
        <w:ind w:firstLineChars="100" w:firstLine="21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}</w:t>
      </w:r>
    </w:p>
    <w:p w14:paraId="3E4779E9" w14:textId="77777777" w:rsidR="00082995" w:rsidRDefault="00082995" w:rsidP="00082995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AF176C">
        <w:rPr>
          <w:kern w:val="0"/>
          <w:szCs w:val="21"/>
        </w:rPr>
        <w:t>while (length(n)&gt;</w:t>
      </w:r>
      <w:proofErr w:type="gramStart"/>
      <w:r w:rsidRPr="00AF176C">
        <w:rPr>
          <w:kern w:val="0"/>
          <w:szCs w:val="21"/>
        </w:rPr>
        <w:t>1)</w:t>
      </w:r>
      <w:r>
        <w:rPr>
          <w:rFonts w:hint="eastAsia"/>
          <w:kern w:val="0"/>
          <w:szCs w:val="21"/>
        </w:rPr>
        <w:t>&amp;</w:t>
      </w:r>
      <w:proofErr w:type="gramEnd"/>
      <w:r>
        <w:rPr>
          <w:rFonts w:hint="eastAsia"/>
          <w:kern w:val="0"/>
          <w:szCs w:val="21"/>
        </w:rPr>
        <w:t>&amp;</w:t>
      </w:r>
      <w:r w:rsidRPr="00AF176C">
        <w:rPr>
          <w:kern w:val="0"/>
          <w:szCs w:val="21"/>
        </w:rPr>
        <w:t xml:space="preserve"> (n[1]=</w:t>
      </w:r>
      <w:r w:rsidRPr="00AF176C">
        <w:rPr>
          <w:rFonts w:eastAsia="SimSun+3"/>
          <w:kern w:val="0"/>
          <w:szCs w:val="21"/>
        </w:rPr>
        <w:t>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’"/>
        </w:smartTagPr>
        <w:r w:rsidRPr="00AF176C">
          <w:rPr>
            <w:kern w:val="0"/>
            <w:szCs w:val="21"/>
          </w:rPr>
          <w:t>0</w:t>
        </w:r>
        <w:r w:rsidRPr="00AF176C">
          <w:rPr>
            <w:rFonts w:eastAsia="SimSun+3"/>
            <w:kern w:val="0"/>
            <w:szCs w:val="21"/>
          </w:rPr>
          <w:t>’</w:t>
        </w:r>
      </w:smartTag>
      <w:r w:rsidRPr="00AF176C">
        <w:rPr>
          <w:kern w:val="0"/>
          <w:szCs w:val="21"/>
        </w:rPr>
        <w:t xml:space="preserve">) </w:t>
      </w:r>
    </w:p>
    <w:p w14:paraId="571CC82B" w14:textId="77777777" w:rsidR="00082995" w:rsidRPr="00AF176C" w:rsidRDefault="00082995" w:rsidP="00082995">
      <w:pPr>
        <w:autoSpaceDE w:val="0"/>
        <w:autoSpaceDN w:val="0"/>
        <w:adjustRightInd w:val="0"/>
        <w:ind w:firstLineChars="100" w:firstLine="210"/>
        <w:jc w:val="left"/>
        <w:rPr>
          <w:kern w:val="0"/>
          <w:szCs w:val="21"/>
        </w:rPr>
      </w:pPr>
      <w:r w:rsidRPr="00AF176C">
        <w:rPr>
          <w:kern w:val="0"/>
          <w:szCs w:val="21"/>
        </w:rPr>
        <w:t xml:space="preserve">delete(n,1,1); </w:t>
      </w:r>
      <w:r>
        <w:rPr>
          <w:rFonts w:hint="eastAsia"/>
          <w:kern w:val="0"/>
          <w:szCs w:val="21"/>
        </w:rPr>
        <w:t>//</w:t>
      </w:r>
      <w:r w:rsidRPr="00AF176C">
        <w:t>删去串首可能产生的无用零</w:t>
      </w:r>
    </w:p>
    <w:p w14:paraId="06380260" w14:textId="77777777" w:rsidR="00082995" w:rsidRPr="00AF176C" w:rsidRDefault="00082995" w:rsidP="00082995">
      <w:pPr>
        <w:autoSpaceDE w:val="0"/>
        <w:autoSpaceDN w:val="0"/>
        <w:adjustRightInd w:val="0"/>
        <w:ind w:firstLineChars="50" w:firstLine="105"/>
        <w:jc w:val="left"/>
        <w:rPr>
          <w:kern w:val="0"/>
          <w:szCs w:val="21"/>
        </w:rPr>
      </w:pPr>
      <w:r w:rsidRPr="00AF176C">
        <w:rPr>
          <w:kern w:val="0"/>
          <w:szCs w:val="21"/>
        </w:rPr>
        <w:t>输出</w:t>
      </w:r>
      <w:r w:rsidRPr="00AF176C">
        <w:rPr>
          <w:kern w:val="0"/>
          <w:szCs w:val="21"/>
        </w:rPr>
        <w:t>n;</w:t>
      </w:r>
    </w:p>
    <w:p w14:paraId="2DBFCDCE" w14:textId="77777777" w:rsidR="00082995" w:rsidRDefault="00082995" w:rsidP="00082995">
      <w:pPr>
        <w:ind w:left="454"/>
      </w:pPr>
    </w:p>
    <w:p w14:paraId="324722C4" w14:textId="77777777" w:rsidR="008613A1" w:rsidRDefault="008613A1" w:rsidP="00082995">
      <w:pPr>
        <w:ind w:left="454"/>
      </w:pPr>
    </w:p>
    <w:p w14:paraId="6E0D8541" w14:textId="77777777" w:rsidR="008613A1" w:rsidRDefault="008613A1" w:rsidP="00082995">
      <w:pPr>
        <w:ind w:left="454"/>
      </w:pPr>
    </w:p>
    <w:p w14:paraId="17BDF677" w14:textId="77777777" w:rsidR="008613A1" w:rsidRDefault="008613A1" w:rsidP="00082995">
      <w:pPr>
        <w:ind w:left="454"/>
      </w:pPr>
    </w:p>
    <w:p w14:paraId="6DA503C7" w14:textId="77777777" w:rsidR="008613A1" w:rsidRDefault="008613A1" w:rsidP="00082995">
      <w:pPr>
        <w:ind w:left="454"/>
      </w:pPr>
    </w:p>
    <w:p w14:paraId="6E8ECD3F" w14:textId="77777777" w:rsidR="008613A1" w:rsidRDefault="008613A1" w:rsidP="00082995">
      <w:pPr>
        <w:ind w:left="454"/>
      </w:pPr>
    </w:p>
    <w:p w14:paraId="7764CFB6" w14:textId="77777777" w:rsidR="008613A1" w:rsidRDefault="008613A1" w:rsidP="00082995">
      <w:pPr>
        <w:ind w:left="454"/>
      </w:pPr>
    </w:p>
    <w:p w14:paraId="7181739F" w14:textId="77777777" w:rsidR="008613A1" w:rsidRDefault="008613A1" w:rsidP="00082995">
      <w:pPr>
        <w:ind w:left="454"/>
      </w:pPr>
    </w:p>
    <w:p w14:paraId="0E3D9A5E" w14:textId="77777777" w:rsidR="008613A1" w:rsidRDefault="008613A1" w:rsidP="00082995">
      <w:pPr>
        <w:ind w:left="454"/>
      </w:pPr>
    </w:p>
    <w:p w14:paraId="6C57C882" w14:textId="77777777" w:rsidR="008613A1" w:rsidRDefault="008613A1" w:rsidP="00082995">
      <w:pPr>
        <w:ind w:left="454"/>
      </w:pPr>
    </w:p>
    <w:p w14:paraId="7EB4248D" w14:textId="77777777" w:rsidR="008613A1" w:rsidRDefault="008613A1" w:rsidP="00082995">
      <w:pPr>
        <w:ind w:left="454"/>
      </w:pPr>
    </w:p>
    <w:p w14:paraId="5FEB22D7" w14:textId="77777777" w:rsidR="008613A1" w:rsidRDefault="008613A1" w:rsidP="00082995">
      <w:pPr>
        <w:ind w:left="454"/>
      </w:pPr>
    </w:p>
    <w:p w14:paraId="5AA4886A" w14:textId="77777777" w:rsidR="008613A1" w:rsidRDefault="008613A1" w:rsidP="00082995">
      <w:pPr>
        <w:ind w:left="454"/>
      </w:pPr>
    </w:p>
    <w:p w14:paraId="75124370" w14:textId="77777777" w:rsidR="008613A1" w:rsidRDefault="008613A1" w:rsidP="00082995">
      <w:pPr>
        <w:ind w:left="454"/>
      </w:pPr>
    </w:p>
    <w:p w14:paraId="58B22655" w14:textId="77777777" w:rsidR="008613A1" w:rsidRDefault="008613A1" w:rsidP="00082995">
      <w:pPr>
        <w:ind w:left="454"/>
      </w:pPr>
    </w:p>
    <w:p w14:paraId="45757474" w14:textId="77777777" w:rsidR="008613A1" w:rsidRDefault="008613A1" w:rsidP="00082995">
      <w:pPr>
        <w:ind w:left="454"/>
      </w:pPr>
    </w:p>
    <w:p w14:paraId="46015D5B" w14:textId="77777777" w:rsidR="008613A1" w:rsidRDefault="008613A1" w:rsidP="00082995">
      <w:pPr>
        <w:ind w:left="454"/>
      </w:pPr>
    </w:p>
    <w:p w14:paraId="3D675662" w14:textId="77777777" w:rsidR="008613A1" w:rsidRDefault="008613A1" w:rsidP="00082995">
      <w:pPr>
        <w:ind w:left="454"/>
      </w:pPr>
    </w:p>
    <w:p w14:paraId="4069BDC6" w14:textId="77777777" w:rsidR="008613A1" w:rsidRDefault="008613A1" w:rsidP="00082995">
      <w:pPr>
        <w:ind w:left="454"/>
      </w:pPr>
    </w:p>
    <w:p w14:paraId="33A23C68" w14:textId="77777777" w:rsidR="004E4C9E" w:rsidRDefault="004E4C9E" w:rsidP="00082995">
      <w:pPr>
        <w:ind w:left="454"/>
      </w:pPr>
    </w:p>
    <w:p w14:paraId="71F435B3" w14:textId="77777777" w:rsidR="00265B5E" w:rsidRDefault="00265B5E" w:rsidP="00265B5E">
      <w:r>
        <w:rPr>
          <w:rFonts w:hint="eastAsia"/>
        </w:rPr>
        <w:t>第</w:t>
      </w:r>
      <w:r w:rsidR="00116EF3">
        <w:rPr>
          <w:rFonts w:hint="eastAsia"/>
        </w:rPr>
        <w:t>4</w:t>
      </w:r>
      <w:r>
        <w:rPr>
          <w:rFonts w:hint="eastAsia"/>
        </w:rPr>
        <w:t>题答案</w:t>
      </w:r>
    </w:p>
    <w:p w14:paraId="40BCFEA7" w14:textId="77777777" w:rsidR="004E4C9E" w:rsidRDefault="004E4C9E" w:rsidP="00082995">
      <w:pPr>
        <w:ind w:left="454"/>
      </w:pPr>
    </w:p>
    <w:p w14:paraId="2D82126D" w14:textId="77777777" w:rsidR="008613A1" w:rsidRDefault="008613A1" w:rsidP="008613A1">
      <w:pPr>
        <w:ind w:left="359" w:hangingChars="171" w:hanging="359"/>
      </w:pPr>
      <w:r>
        <w:rPr>
          <w:rFonts w:hint="eastAsia"/>
        </w:rPr>
        <w:t>贪心选择策略：从起点的加油站起每次加满油后不加油行驶尽可能远，直至油箱中的油耗尽前所能到达的最远的油站为止，在该油站再加满油。</w:t>
      </w:r>
    </w:p>
    <w:p w14:paraId="7209BD8E" w14:textId="77777777" w:rsidR="008613A1" w:rsidRDefault="008613A1" w:rsidP="008613A1">
      <w:pPr>
        <w:ind w:firstLineChars="200" w:firstLine="420"/>
      </w:pPr>
    </w:p>
    <w:p w14:paraId="7AB9E83E" w14:textId="77777777" w:rsidR="008613A1" w:rsidRDefault="008613A1" w:rsidP="008613A1">
      <w:pPr>
        <w:ind w:firstLineChars="200" w:firstLine="420"/>
      </w:pPr>
      <w:r>
        <w:rPr>
          <w:rFonts w:hint="eastAsia"/>
        </w:rPr>
        <w:t>算法</w:t>
      </w:r>
      <w:r>
        <w:rPr>
          <w:rFonts w:hint="eastAsia"/>
        </w:rPr>
        <w:t xml:space="preserve"> MINSTOPS</w:t>
      </w:r>
    </w:p>
    <w:p w14:paraId="490F95DF" w14:textId="77777777" w:rsidR="008613A1" w:rsidRDefault="008613A1" w:rsidP="008613A1">
      <w:pPr>
        <w:ind w:leftChars="200" w:left="1063" w:hangingChars="306" w:hanging="643"/>
      </w:pPr>
      <w:r>
        <w:rPr>
          <w:rFonts w:hint="eastAsia"/>
        </w:rPr>
        <w:t>输入：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两地间的距离</w:t>
      </w:r>
      <w:r>
        <w:rPr>
          <w:rFonts w:hint="eastAsia"/>
        </w:rPr>
        <w:t>s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两地间的加油站数</w:t>
      </w:r>
      <w:r>
        <w:rPr>
          <w:rFonts w:hint="eastAsia"/>
        </w:rPr>
        <w:t>n</w:t>
      </w:r>
      <w:r>
        <w:rPr>
          <w:rFonts w:hint="eastAsia"/>
        </w:rPr>
        <w:t>，车加满油后可行驶的公里数</w:t>
      </w:r>
      <w:r>
        <w:rPr>
          <w:rFonts w:hint="eastAsia"/>
        </w:rPr>
        <w:t>m</w:t>
      </w:r>
      <w:r>
        <w:rPr>
          <w:rFonts w:hint="eastAsia"/>
        </w:rPr>
        <w:t>，存储各加油站离起点</w:t>
      </w:r>
      <w:r>
        <w:rPr>
          <w:rFonts w:hint="eastAsia"/>
        </w:rPr>
        <w:t>A</w:t>
      </w:r>
      <w:r>
        <w:rPr>
          <w:rFonts w:hint="eastAsia"/>
        </w:rPr>
        <w:t>的距离的数组</w:t>
      </w:r>
      <w:r>
        <w:rPr>
          <w:rFonts w:hint="eastAsia"/>
        </w:rPr>
        <w:t>d[1..n]</w:t>
      </w:r>
      <w:r>
        <w:rPr>
          <w:rFonts w:hint="eastAsia"/>
        </w:rPr>
        <w:t>。</w:t>
      </w:r>
    </w:p>
    <w:p w14:paraId="75F575E2" w14:textId="77777777" w:rsidR="008613A1" w:rsidRDefault="008613A1" w:rsidP="008613A1">
      <w:pPr>
        <w:ind w:leftChars="200" w:left="1063" w:hangingChars="306" w:hanging="643"/>
      </w:pPr>
      <w:r>
        <w:rPr>
          <w:rFonts w:hint="eastAsia"/>
        </w:rPr>
        <w:t>输出：从</w:t>
      </w:r>
      <w:r>
        <w:rPr>
          <w:rFonts w:hint="eastAsia"/>
        </w:rPr>
        <w:t>A</w:t>
      </w:r>
      <w:r>
        <w:rPr>
          <w:rFonts w:hint="eastAsia"/>
        </w:rPr>
        <w:t>地到</w:t>
      </w:r>
      <w:r>
        <w:rPr>
          <w:rFonts w:hint="eastAsia"/>
        </w:rPr>
        <w:t>B</w:t>
      </w:r>
      <w:r>
        <w:rPr>
          <w:rFonts w:hint="eastAsia"/>
        </w:rPr>
        <w:t>地的最少加油次数</w:t>
      </w:r>
      <w:r>
        <w:rPr>
          <w:rFonts w:hint="eastAsia"/>
        </w:rPr>
        <w:t>k</w:t>
      </w:r>
      <w:r>
        <w:rPr>
          <w:rFonts w:hint="eastAsia"/>
        </w:rPr>
        <w:t>以及最优解</w:t>
      </w:r>
      <w:r>
        <w:rPr>
          <w:rFonts w:hint="eastAsia"/>
        </w:rPr>
        <w:t>x[1..k]</w:t>
      </w:r>
      <w:r>
        <w:rPr>
          <w:rFonts w:hint="eastAsia"/>
        </w:rPr>
        <w:t>（</w:t>
      </w:r>
      <w:r>
        <w:rPr>
          <w:rFonts w:hint="eastAsia"/>
        </w:rPr>
        <w:t>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r>
        <w:rPr>
          <w:rFonts w:hint="eastAsia"/>
        </w:rPr>
        <w:t>表示第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次加油的加油站序号），若问题无解，则输出</w:t>
      </w:r>
      <w:r>
        <w:rPr>
          <w:rFonts w:hint="eastAsia"/>
        </w:rPr>
        <w:t>no solution</w:t>
      </w:r>
      <w:r>
        <w:rPr>
          <w:rFonts w:hint="eastAsia"/>
        </w:rPr>
        <w:t>。</w:t>
      </w:r>
    </w:p>
    <w:p w14:paraId="64B85231" w14:textId="77777777" w:rsidR="008613A1" w:rsidRDefault="008613A1" w:rsidP="008613A1">
      <w:pPr>
        <w:ind w:leftChars="200" w:left="1063" w:hangingChars="306" w:hanging="643"/>
      </w:pPr>
      <w:r>
        <w:rPr>
          <w:rFonts w:hint="eastAsia"/>
        </w:rPr>
        <w:t xml:space="preserve">      d[n+1]=s;  //</w:t>
      </w:r>
      <w:r>
        <w:rPr>
          <w:rFonts w:hint="eastAsia"/>
        </w:rPr>
        <w:t>设置虚拟加油站第</w:t>
      </w:r>
      <w:r>
        <w:rPr>
          <w:rFonts w:hint="eastAsia"/>
        </w:rPr>
        <w:t>n+1</w:t>
      </w:r>
      <w:r>
        <w:rPr>
          <w:rFonts w:hint="eastAsia"/>
        </w:rPr>
        <w:t>站。</w:t>
      </w:r>
      <w:r>
        <w:rPr>
          <w:rFonts w:hint="eastAsia"/>
        </w:rPr>
        <w:t xml:space="preserve"> </w:t>
      </w:r>
    </w:p>
    <w:p w14:paraId="0E35FBA5" w14:textId="77777777" w:rsidR="008613A1" w:rsidRDefault="008613A1" w:rsidP="008613A1">
      <w:pPr>
        <w:ind w:leftChars="200" w:left="1063" w:hangingChars="306" w:hanging="643"/>
      </w:pPr>
      <w:r>
        <w:rPr>
          <w:rFonts w:hint="eastAsia"/>
        </w:rPr>
        <w:t xml:space="preserve">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=1 to n</w:t>
      </w:r>
    </w:p>
    <w:p w14:paraId="48039440" w14:textId="77777777" w:rsidR="008613A1" w:rsidRDefault="008613A1" w:rsidP="008613A1">
      <w:pPr>
        <w:ind w:leftChars="200" w:left="1063" w:hangingChars="306" w:hanging="643"/>
      </w:pPr>
      <w:r>
        <w:rPr>
          <w:rFonts w:hint="eastAsia"/>
        </w:rPr>
        <w:t xml:space="preserve">        if d[i+1]-d[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]&gt;m then </w:t>
      </w:r>
    </w:p>
    <w:p w14:paraId="4C5B34A4" w14:textId="77777777" w:rsidR="008613A1" w:rsidRDefault="008613A1" w:rsidP="008613A1">
      <w:pPr>
        <w:ind w:leftChars="506" w:left="1063" w:firstLineChars="200" w:firstLine="420"/>
      </w:pPr>
      <w:r>
        <w:rPr>
          <w:rFonts w:hint="eastAsia"/>
        </w:rPr>
        <w:t xml:space="preserve">output </w:t>
      </w:r>
      <w:r>
        <w:t>“</w:t>
      </w:r>
      <w:r>
        <w:rPr>
          <w:rFonts w:hint="eastAsia"/>
        </w:rPr>
        <w:t>no solution</w:t>
      </w:r>
      <w:r>
        <w:t>”</w:t>
      </w:r>
      <w:r>
        <w:rPr>
          <w:rFonts w:hint="eastAsia"/>
        </w:rPr>
        <w:t>; return  //</w:t>
      </w:r>
      <w:r>
        <w:rPr>
          <w:rFonts w:hint="eastAsia"/>
        </w:rPr>
        <w:t>无解，返回</w:t>
      </w:r>
    </w:p>
    <w:p w14:paraId="61FF45CD" w14:textId="77777777" w:rsidR="008613A1" w:rsidRDefault="008613A1" w:rsidP="008613A1">
      <w:pPr>
        <w:ind w:firstLine="1275"/>
      </w:pPr>
      <w:r>
        <w:rPr>
          <w:rFonts w:hint="eastAsia"/>
        </w:rPr>
        <w:t>end if</w:t>
      </w:r>
    </w:p>
    <w:p w14:paraId="1925BB97" w14:textId="77777777" w:rsidR="008613A1" w:rsidRDefault="008613A1" w:rsidP="008613A1">
      <w:r>
        <w:rPr>
          <w:rFonts w:hint="eastAsia"/>
        </w:rPr>
        <w:t xml:space="preserve">          end for</w:t>
      </w:r>
    </w:p>
    <w:p w14:paraId="579A5BD5" w14:textId="77777777" w:rsidR="008613A1" w:rsidRDefault="008613A1" w:rsidP="008613A1">
      <w:r>
        <w:rPr>
          <w:rFonts w:hint="eastAsia"/>
        </w:rPr>
        <w:t xml:space="preserve">          k=1; x[k]=1  //</w:t>
      </w:r>
      <w:r>
        <w:rPr>
          <w:rFonts w:hint="eastAsia"/>
        </w:rPr>
        <w:t>在第</w:t>
      </w:r>
      <w:r>
        <w:rPr>
          <w:rFonts w:hint="eastAsia"/>
        </w:rPr>
        <w:t>1</w:t>
      </w:r>
      <w:r>
        <w:rPr>
          <w:rFonts w:hint="eastAsia"/>
        </w:rPr>
        <w:t>站加满油。</w:t>
      </w:r>
    </w:p>
    <w:p w14:paraId="57C1DB43" w14:textId="77777777" w:rsidR="008613A1" w:rsidRDefault="008613A1" w:rsidP="008613A1">
      <w:pPr>
        <w:ind w:left="2310" w:hangingChars="1100" w:hanging="2310"/>
      </w:pPr>
      <w:r>
        <w:rPr>
          <w:rFonts w:hint="eastAsia"/>
        </w:rPr>
        <w:t xml:space="preserve">          s1=m  //s1</w:t>
      </w:r>
      <w:r>
        <w:rPr>
          <w:rFonts w:hint="eastAsia"/>
        </w:rPr>
        <w:t>为用汽车的当前油量可行驶至的地点与</w:t>
      </w:r>
      <w:r>
        <w:rPr>
          <w:rFonts w:hint="eastAsia"/>
        </w:rPr>
        <w:t>A</w:t>
      </w:r>
      <w:r>
        <w:rPr>
          <w:rFonts w:hint="eastAsia"/>
        </w:rPr>
        <w:t>点的距离</w:t>
      </w:r>
    </w:p>
    <w:p w14:paraId="43056DDC" w14:textId="77777777" w:rsidR="008613A1" w:rsidRDefault="008613A1" w:rsidP="008613A1"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=2</w:t>
      </w:r>
    </w:p>
    <w:p w14:paraId="42546691" w14:textId="77777777" w:rsidR="008613A1" w:rsidRDefault="008613A1" w:rsidP="008613A1">
      <w:r>
        <w:rPr>
          <w:rFonts w:hint="eastAsia"/>
        </w:rPr>
        <w:t xml:space="preserve">          while s1&lt;s</w:t>
      </w:r>
    </w:p>
    <w:p w14:paraId="3AEF93C1" w14:textId="77777777" w:rsidR="008613A1" w:rsidRDefault="008613A1" w:rsidP="008613A1">
      <w:pPr>
        <w:ind w:firstLine="1275"/>
      </w:pPr>
      <w:r>
        <w:rPr>
          <w:rFonts w:hint="eastAsia"/>
        </w:rPr>
        <w:t>if d[i+1]&gt;s1 then  //</w:t>
      </w:r>
      <w:r>
        <w:rPr>
          <w:rFonts w:hint="eastAsia"/>
        </w:rPr>
        <w:t>以汽车的当前油量无法到达第</w:t>
      </w:r>
      <w:r>
        <w:rPr>
          <w:rFonts w:hint="eastAsia"/>
        </w:rPr>
        <w:t>i+1</w:t>
      </w:r>
      <w:r>
        <w:rPr>
          <w:rFonts w:hint="eastAsia"/>
        </w:rPr>
        <w:t>站。</w:t>
      </w:r>
      <w:r>
        <w:rPr>
          <w:rFonts w:hint="eastAsia"/>
        </w:rPr>
        <w:t xml:space="preserve"> </w:t>
      </w:r>
    </w:p>
    <w:p w14:paraId="14042D1B" w14:textId="77777777" w:rsidR="008613A1" w:rsidRDefault="008613A1" w:rsidP="008613A1">
      <w:pPr>
        <w:ind w:firstLine="1275"/>
      </w:pPr>
      <w:r>
        <w:rPr>
          <w:rFonts w:hint="eastAsia"/>
        </w:rPr>
        <w:t xml:space="preserve">  k=k+1; x[k]=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 //</w:t>
      </w:r>
      <w:r>
        <w:rPr>
          <w:rFonts w:hint="eastAsia"/>
        </w:rPr>
        <w:t>在第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站加满油。</w:t>
      </w:r>
    </w:p>
    <w:p w14:paraId="7F431E0D" w14:textId="77777777" w:rsidR="008613A1" w:rsidRDefault="008613A1" w:rsidP="008613A1">
      <w:pPr>
        <w:ind w:firstLine="1275"/>
      </w:pPr>
      <w:r>
        <w:rPr>
          <w:rFonts w:hint="eastAsia"/>
        </w:rPr>
        <w:t xml:space="preserve">  s1=d[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]+m     //</w:t>
      </w:r>
      <w:r>
        <w:rPr>
          <w:rFonts w:hint="eastAsia"/>
        </w:rPr>
        <w:t>刷新</w:t>
      </w:r>
      <w:r>
        <w:rPr>
          <w:rFonts w:hint="eastAsia"/>
        </w:rPr>
        <w:t>s1</w:t>
      </w:r>
      <w:r>
        <w:rPr>
          <w:rFonts w:hint="eastAsia"/>
        </w:rPr>
        <w:t>的值</w:t>
      </w:r>
    </w:p>
    <w:p w14:paraId="4CE4D03C" w14:textId="77777777" w:rsidR="008613A1" w:rsidRDefault="008613A1" w:rsidP="008613A1">
      <w:pPr>
        <w:ind w:firstLine="1275"/>
      </w:pPr>
      <w:r>
        <w:rPr>
          <w:rFonts w:hint="eastAsia"/>
        </w:rPr>
        <w:t>end if</w:t>
      </w:r>
    </w:p>
    <w:p w14:paraId="01155CDA" w14:textId="77777777" w:rsidR="008613A1" w:rsidRDefault="008613A1" w:rsidP="008613A1">
      <w:pPr>
        <w:ind w:firstLine="1275"/>
      </w:pP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=i+1</w:t>
      </w:r>
    </w:p>
    <w:p w14:paraId="2B97BC83" w14:textId="77777777" w:rsidR="008613A1" w:rsidRDefault="008613A1" w:rsidP="008613A1">
      <w:r>
        <w:rPr>
          <w:rFonts w:hint="eastAsia"/>
        </w:rPr>
        <w:t xml:space="preserve">          end while</w:t>
      </w:r>
    </w:p>
    <w:p w14:paraId="7727B299" w14:textId="77777777" w:rsidR="008613A1" w:rsidRDefault="008613A1" w:rsidP="008613A1">
      <w:r>
        <w:rPr>
          <w:rFonts w:hint="eastAsia"/>
        </w:rPr>
        <w:t xml:space="preserve">          output k, x[1..k]</w:t>
      </w:r>
    </w:p>
    <w:p w14:paraId="48FB8816" w14:textId="77777777" w:rsidR="008613A1" w:rsidRDefault="008613A1" w:rsidP="008613A1">
      <w:pPr>
        <w:ind w:firstLine="435"/>
      </w:pPr>
      <w:r>
        <w:rPr>
          <w:rFonts w:hint="eastAsia"/>
        </w:rPr>
        <w:t>MINSTOPS</w:t>
      </w:r>
    </w:p>
    <w:p w14:paraId="74A096D2" w14:textId="77777777" w:rsidR="008613A1" w:rsidRDefault="008613A1" w:rsidP="00082995">
      <w:pPr>
        <w:ind w:left="454"/>
      </w:pPr>
    </w:p>
    <w:sectPr w:rsidR="008613A1" w:rsidSect="008877C1">
      <w:headerReference w:type="default" r:id="rId11"/>
      <w:footerReference w:type="default" r:id="rId12"/>
      <w:type w:val="continuous"/>
      <w:pgSz w:w="22113" w:h="15309" w:orient="landscape" w:code="502"/>
      <w:pgMar w:top="1985" w:right="1247" w:bottom="1701" w:left="3515" w:header="851" w:footer="1134" w:gutter="0"/>
      <w:cols w:num="2" w:space="1247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1F3F1" w14:textId="77777777" w:rsidR="00FE71E3" w:rsidRDefault="00FE71E3">
      <w:r>
        <w:separator/>
      </w:r>
    </w:p>
  </w:endnote>
  <w:endnote w:type="continuationSeparator" w:id="0">
    <w:p w14:paraId="7A7B6DFA" w14:textId="77777777" w:rsidR="00FE71E3" w:rsidRDefault="00FE7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+3">
    <w:altName w:val="黑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C0370" w14:textId="4FA35D61" w:rsidR="009340B0" w:rsidRDefault="00000000">
    <w:pPr>
      <w:pStyle w:val="a5"/>
      <w:tabs>
        <w:tab w:val="clear" w:pos="8306"/>
        <w:tab w:val="right" w:pos="7740"/>
        <w:tab w:val="right" w:pos="16560"/>
      </w:tabs>
    </w:pPr>
    <w:r>
      <w:rPr>
        <w:noProof/>
      </w:rPr>
      <w:pict w14:anchorId="32A4F11A">
        <v:line id="Line 53" o:spid="_x0000_s1025" style="position:absolute;flip:x y;z-index:251661312;visibility:visible" from="-49.7pt,-185.15pt" to="-49.55pt,-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" strokeweight="1.25pt"/>
      </w:pict>
    </w:r>
    <w:r w:rsidR="009340B0">
      <w:tab/>
    </w:r>
    <w:r w:rsidR="009340B0">
      <w:rPr>
        <w:rFonts w:hint="eastAsia"/>
      </w:rPr>
      <w:t xml:space="preserve"> </w:t>
    </w:r>
    <w:r w:rsidR="009340B0">
      <w:rPr>
        <w:rFonts w:hint="eastAsia"/>
      </w:rPr>
      <w:t>第</w:t>
    </w:r>
    <w:r w:rsidR="009340B0">
      <w:rPr>
        <w:rFonts w:hint="eastAsia"/>
      </w:rPr>
      <w:t xml:space="preserve">  </w:t>
    </w:r>
    <w:r w:rsidR="00170B1F">
      <w:fldChar w:fldCharType="begin"/>
    </w:r>
    <w:r w:rsidR="009340B0">
      <w:instrText xml:space="preserve"> =2*</w:instrText>
    </w:r>
    <w:r w:rsidR="00170B1F">
      <w:rPr>
        <w:rStyle w:val="a6"/>
      </w:rPr>
      <w:fldChar w:fldCharType="begin"/>
    </w:r>
    <w:r w:rsidR="009340B0">
      <w:rPr>
        <w:rStyle w:val="a6"/>
      </w:rPr>
      <w:instrText xml:space="preserve"> PAGE </w:instrText>
    </w:r>
    <w:r w:rsidR="00170B1F">
      <w:rPr>
        <w:rStyle w:val="a6"/>
      </w:rPr>
      <w:fldChar w:fldCharType="separate"/>
    </w:r>
    <w:r w:rsidR="006320C0">
      <w:rPr>
        <w:rStyle w:val="a6"/>
        <w:noProof/>
      </w:rPr>
      <w:instrText>3</w:instrText>
    </w:r>
    <w:r w:rsidR="00170B1F">
      <w:rPr>
        <w:rStyle w:val="a6"/>
      </w:rPr>
      <w:fldChar w:fldCharType="end"/>
    </w:r>
    <w:r w:rsidR="009340B0">
      <w:rPr>
        <w:rStyle w:val="a6"/>
      </w:rPr>
      <w:instrText>-1</w:instrText>
    </w:r>
    <w:r w:rsidR="009340B0">
      <w:instrText xml:space="preserve"> </w:instrText>
    </w:r>
    <w:r w:rsidR="00170B1F">
      <w:fldChar w:fldCharType="separate"/>
    </w:r>
    <w:r w:rsidR="006320C0">
      <w:rPr>
        <w:noProof/>
      </w:rPr>
      <w:t>5</w:t>
    </w:r>
    <w:r w:rsidR="00170B1F">
      <w:fldChar w:fldCharType="end"/>
    </w:r>
    <w:r w:rsidR="009340B0">
      <w:rPr>
        <w:rFonts w:hint="eastAsia"/>
      </w:rPr>
      <w:t xml:space="preserve">  </w:t>
    </w:r>
    <w:r w:rsidR="009340B0">
      <w:rPr>
        <w:rFonts w:hint="eastAsia"/>
      </w:rPr>
      <w:t>页</w:t>
    </w:r>
    <w:r w:rsidR="009340B0">
      <w:t xml:space="preserve"> </w:t>
    </w:r>
    <w:r w:rsidR="009340B0">
      <w:rPr>
        <w:rFonts w:hint="eastAsia"/>
      </w:rPr>
      <w:t>(</w:t>
    </w:r>
    <w:r w:rsidR="009340B0">
      <w:t xml:space="preserve">  </w:t>
    </w:r>
    <w:r w:rsidR="009340B0">
      <w:rPr>
        <w:rFonts w:hint="eastAsia"/>
      </w:rPr>
      <w:t>共</w:t>
    </w:r>
    <w:r w:rsidR="009340B0">
      <w:t xml:space="preserve">  </w:t>
    </w:r>
    <w:r w:rsidR="00170B1F">
      <w:fldChar w:fldCharType="begin"/>
    </w:r>
    <w:r w:rsidR="009340B0">
      <w:instrText xml:space="preserve"> =2*</w:instrText>
    </w:r>
    <w:r w:rsidR="00170B1F">
      <w:rPr>
        <w:rStyle w:val="a6"/>
      </w:rPr>
      <w:fldChar w:fldCharType="begin"/>
    </w:r>
    <w:r w:rsidR="009340B0">
      <w:rPr>
        <w:rStyle w:val="a6"/>
      </w:rPr>
      <w:instrText xml:space="preserve"> NUMPAGES </w:instrText>
    </w:r>
    <w:r w:rsidR="00170B1F">
      <w:rPr>
        <w:rStyle w:val="a6"/>
      </w:rPr>
      <w:fldChar w:fldCharType="separate"/>
    </w:r>
    <w:r w:rsidR="006320C0">
      <w:rPr>
        <w:rStyle w:val="a6"/>
        <w:noProof/>
      </w:rPr>
      <w:instrText>3</w:instrText>
    </w:r>
    <w:r w:rsidR="00170B1F">
      <w:rPr>
        <w:rStyle w:val="a6"/>
      </w:rPr>
      <w:fldChar w:fldCharType="end"/>
    </w:r>
    <w:r w:rsidR="009340B0">
      <w:instrText xml:space="preserve"> </w:instrText>
    </w:r>
    <w:r w:rsidR="00170B1F">
      <w:fldChar w:fldCharType="separate"/>
    </w:r>
    <w:r w:rsidR="006320C0">
      <w:rPr>
        <w:noProof/>
      </w:rPr>
      <w:t>6</w:t>
    </w:r>
    <w:r w:rsidR="00170B1F">
      <w:fldChar w:fldCharType="end"/>
    </w:r>
    <w:r w:rsidR="009340B0">
      <w:rPr>
        <w:rFonts w:hint="eastAsia"/>
      </w:rPr>
      <w:t xml:space="preserve"> </w:t>
    </w:r>
    <w:r w:rsidR="009340B0">
      <w:t xml:space="preserve"> </w:t>
    </w:r>
    <w:r w:rsidR="009340B0">
      <w:rPr>
        <w:rFonts w:hint="eastAsia"/>
      </w:rPr>
      <w:t>页</w:t>
    </w:r>
    <w:r w:rsidR="009340B0">
      <w:rPr>
        <w:rFonts w:hint="eastAsia"/>
      </w:rPr>
      <w:t xml:space="preserve">  )</w:t>
    </w:r>
    <w:r w:rsidR="009340B0">
      <w:tab/>
    </w:r>
    <w:r w:rsidR="009340B0">
      <w:rPr>
        <w:rFonts w:hint="eastAsia"/>
      </w:rPr>
      <w:t xml:space="preserve">                                                                  </w:t>
    </w:r>
    <w:r w:rsidR="009340B0">
      <w:t xml:space="preserve"> </w:t>
    </w:r>
    <w:r w:rsidR="009340B0">
      <w:rPr>
        <w:rFonts w:hint="eastAsia"/>
      </w:rPr>
      <w:t xml:space="preserve">          </w:t>
    </w:r>
    <w:r w:rsidR="009340B0">
      <w:rPr>
        <w:rFonts w:hint="eastAsia"/>
      </w:rPr>
      <w:t>第</w:t>
    </w:r>
    <w:r w:rsidR="009340B0">
      <w:rPr>
        <w:rFonts w:hint="eastAsia"/>
      </w:rPr>
      <w:t xml:space="preserve">  </w:t>
    </w:r>
    <w:r w:rsidR="00170B1F">
      <w:fldChar w:fldCharType="begin"/>
    </w:r>
    <w:r w:rsidR="009340B0">
      <w:instrText xml:space="preserve"> =2*</w:instrText>
    </w:r>
    <w:r w:rsidR="00170B1F">
      <w:rPr>
        <w:rStyle w:val="a6"/>
      </w:rPr>
      <w:fldChar w:fldCharType="begin"/>
    </w:r>
    <w:r w:rsidR="009340B0">
      <w:rPr>
        <w:rStyle w:val="a6"/>
      </w:rPr>
      <w:instrText xml:space="preserve"> PAGE </w:instrText>
    </w:r>
    <w:r w:rsidR="00170B1F">
      <w:rPr>
        <w:rStyle w:val="a6"/>
      </w:rPr>
      <w:fldChar w:fldCharType="separate"/>
    </w:r>
    <w:r w:rsidR="006320C0">
      <w:rPr>
        <w:rStyle w:val="a6"/>
        <w:noProof/>
      </w:rPr>
      <w:instrText>3</w:instrText>
    </w:r>
    <w:r w:rsidR="00170B1F">
      <w:rPr>
        <w:rStyle w:val="a6"/>
      </w:rPr>
      <w:fldChar w:fldCharType="end"/>
    </w:r>
    <w:r w:rsidR="009340B0">
      <w:instrText xml:space="preserve"> </w:instrText>
    </w:r>
    <w:r w:rsidR="00170B1F">
      <w:fldChar w:fldCharType="separate"/>
    </w:r>
    <w:r w:rsidR="006320C0">
      <w:rPr>
        <w:noProof/>
      </w:rPr>
      <w:t>6</w:t>
    </w:r>
    <w:r w:rsidR="00170B1F">
      <w:fldChar w:fldCharType="end"/>
    </w:r>
    <w:r w:rsidR="009340B0">
      <w:rPr>
        <w:rFonts w:hint="eastAsia"/>
      </w:rPr>
      <w:t xml:space="preserve">  </w:t>
    </w:r>
    <w:r w:rsidR="009340B0">
      <w:rPr>
        <w:rFonts w:hint="eastAsia"/>
      </w:rPr>
      <w:t>页</w:t>
    </w:r>
    <w:r w:rsidR="009340B0">
      <w:t xml:space="preserve">  </w:t>
    </w:r>
    <w:r w:rsidR="009340B0">
      <w:rPr>
        <w:rFonts w:hint="eastAsia"/>
      </w:rPr>
      <w:t>(</w:t>
    </w:r>
    <w:r w:rsidR="009340B0">
      <w:t xml:space="preserve"> </w:t>
    </w:r>
    <w:r w:rsidR="009340B0">
      <w:rPr>
        <w:rFonts w:hint="eastAsia"/>
      </w:rPr>
      <w:t xml:space="preserve"> </w:t>
    </w:r>
    <w:r w:rsidR="009340B0">
      <w:rPr>
        <w:rFonts w:hint="eastAsia"/>
      </w:rPr>
      <w:t>共</w:t>
    </w:r>
    <w:r w:rsidR="009340B0">
      <w:t xml:space="preserve">  </w:t>
    </w:r>
    <w:r w:rsidR="00170B1F">
      <w:fldChar w:fldCharType="begin"/>
    </w:r>
    <w:r w:rsidR="009340B0">
      <w:instrText xml:space="preserve"> =2*</w:instrText>
    </w:r>
    <w:r w:rsidR="00170B1F">
      <w:rPr>
        <w:rStyle w:val="a6"/>
      </w:rPr>
      <w:fldChar w:fldCharType="begin"/>
    </w:r>
    <w:r w:rsidR="009340B0">
      <w:rPr>
        <w:rStyle w:val="a6"/>
      </w:rPr>
      <w:instrText xml:space="preserve"> NUMPAGES </w:instrText>
    </w:r>
    <w:r w:rsidR="00170B1F">
      <w:rPr>
        <w:rStyle w:val="a6"/>
      </w:rPr>
      <w:fldChar w:fldCharType="separate"/>
    </w:r>
    <w:r w:rsidR="006320C0">
      <w:rPr>
        <w:rStyle w:val="a6"/>
        <w:noProof/>
      </w:rPr>
      <w:instrText>3</w:instrText>
    </w:r>
    <w:r w:rsidR="00170B1F">
      <w:rPr>
        <w:rStyle w:val="a6"/>
      </w:rPr>
      <w:fldChar w:fldCharType="end"/>
    </w:r>
    <w:r w:rsidR="009340B0">
      <w:instrText xml:space="preserve"> </w:instrText>
    </w:r>
    <w:r w:rsidR="00170B1F">
      <w:fldChar w:fldCharType="separate"/>
    </w:r>
    <w:r w:rsidR="006320C0">
      <w:rPr>
        <w:noProof/>
      </w:rPr>
      <w:t>6</w:t>
    </w:r>
    <w:r w:rsidR="00170B1F">
      <w:fldChar w:fldCharType="end"/>
    </w:r>
    <w:r w:rsidR="009340B0">
      <w:rPr>
        <w:rFonts w:hint="eastAsia"/>
      </w:rPr>
      <w:t xml:space="preserve">  </w:t>
    </w:r>
    <w:r w:rsidR="009340B0">
      <w:rPr>
        <w:rFonts w:hint="eastAsia"/>
      </w:rPr>
      <w:t>页</w:t>
    </w:r>
    <w:r w:rsidR="009340B0">
      <w:rPr>
        <w:rFonts w:hint="eastAsia"/>
      </w:rPr>
      <w:t xml:space="preserve">  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1D953" w14:textId="77777777" w:rsidR="00FE71E3" w:rsidRDefault="00FE71E3">
      <w:r>
        <w:separator/>
      </w:r>
    </w:p>
  </w:footnote>
  <w:footnote w:type="continuationSeparator" w:id="0">
    <w:p w14:paraId="587E7F69" w14:textId="77777777" w:rsidR="00FE71E3" w:rsidRDefault="00FE7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863FE" w14:textId="77777777" w:rsidR="00BB2720" w:rsidRDefault="00000000" w:rsidP="009062E7">
    <w:pPr>
      <w:pStyle w:val="a3"/>
      <w:jc w:val="right"/>
    </w:pPr>
    <w:r>
      <w:rPr>
        <w:noProof/>
        <w:sz w:val="20"/>
      </w:rPr>
      <w:pict w14:anchorId="4ED11601">
        <v:line id="Line 49" o:spid="_x0000_s1048" style="position:absolute;left:0;text-align:left;z-index:251657216;visibility:visible;mso-wrap-distance-left:3.17497mm;mso-wrap-distance-right:3.17497mm" from="-85.2pt,40.65pt" to="-85.2pt,6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" strokeweight="1.25pt"/>
      </w:pict>
    </w:r>
    <w:r>
      <w:rPr>
        <w:noProof/>
        <w:sz w:val="20"/>
      </w:rPr>
      <w:pict w14:anchorId="464608C4">
        <v:shapetype id="_x0000_t202" coordsize="21600,21600" o:spt="202" path="m,l,21600r21600,l21600,xe">
          <v:stroke joinstyle="miter"/>
          <v:path gradientshapeok="t" o:connecttype="rect"/>
        </v:shapetype>
        <v:shape id="Text Box 50" o:spid="_x0000_s1047" type="#_x0000_t202" style="position:absolute;left:0;text-align:left;margin-left:-120.7pt;margin-top:33.15pt;width:35.5pt;height:616.3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" filled="f" stroked="f" strokeweight="1.5pt">
          <v:textbox style="layout-flow:vertical;mso-layout-flow-alt:bottom-to-top">
            <w:txbxContent>
              <w:p w14:paraId="7CC251D3" w14:textId="77777777" w:rsidR="009340B0" w:rsidRPr="00FA0AA2" w:rsidRDefault="00BB2720" w:rsidP="00344D05">
                <w:pPr>
                  <w:ind w:firstLineChars="100" w:firstLine="240"/>
                  <w:rPr>
                    <w:sz w:val="24"/>
                    <w:szCs w:val="24"/>
                    <w:u w:val="single"/>
                  </w:rPr>
                </w:pPr>
                <w:r>
                  <w:rPr>
                    <w:rFonts w:hint="eastAsia"/>
                    <w:sz w:val="24"/>
                    <w:szCs w:val="24"/>
                  </w:rPr>
                  <w:t>年级</w:t>
                </w:r>
                <w:r w:rsidR="00B70BBD">
                  <w:rPr>
                    <w:rFonts w:hint="eastAsia"/>
                    <w:sz w:val="24"/>
                    <w:szCs w:val="24"/>
                    <w:u w:val="single"/>
                  </w:rPr>
                  <w:t xml:space="preserve">  </w:t>
                </w:r>
                <w:r w:rsidR="009340B0"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        </w:t>
                </w:r>
                <w:r w:rsidR="009340B0" w:rsidRPr="00FA0AA2"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/>
                    <w:sz w:val="24"/>
                    <w:szCs w:val="24"/>
                  </w:rPr>
                  <w:t>专业</w:t>
                </w:r>
                <w:r w:rsidR="009340B0" w:rsidRPr="00FA0AA2"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 w:rsidR="009340B0"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  </w:t>
                </w:r>
                <w:r w:rsidR="00B70BBD">
                  <w:rPr>
                    <w:rFonts w:hint="eastAsia"/>
                    <w:sz w:val="24"/>
                    <w:szCs w:val="24"/>
                    <w:u w:val="single"/>
                  </w:rPr>
                  <w:t xml:space="preserve">   </w:t>
                </w:r>
                <w:r w:rsidR="009340B0"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 </w:t>
                </w:r>
                <w:r w:rsidR="00B70BBD">
                  <w:rPr>
                    <w:rFonts w:hint="eastAsia"/>
                    <w:sz w:val="24"/>
                    <w:szCs w:val="24"/>
                    <w:u w:val="single"/>
                  </w:rPr>
                  <w:t xml:space="preserve">   </w:t>
                </w:r>
                <w:r w:rsidR="009340B0"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   </w:t>
                </w:r>
                <w:r>
                  <w:rPr>
                    <w:rFonts w:hint="eastAsia"/>
                    <w:sz w:val="24"/>
                    <w:szCs w:val="24"/>
                  </w:rPr>
                  <w:t>班级</w:t>
                </w:r>
                <w:r w:rsidR="009340B0"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 </w:t>
                </w:r>
                <w:r w:rsidR="00B70BBD">
                  <w:rPr>
                    <w:rFonts w:hint="eastAsia"/>
                    <w:sz w:val="24"/>
                    <w:szCs w:val="24"/>
                    <w:u w:val="single"/>
                  </w:rPr>
                  <w:t xml:space="preserve"> </w:t>
                </w:r>
                <w:r w:rsidR="009340B0"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     </w:t>
                </w:r>
                <w:r w:rsidR="009340B0" w:rsidRPr="00FA0AA2"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/>
                    <w:sz w:val="24"/>
                    <w:szCs w:val="24"/>
                  </w:rPr>
                  <w:t>学号</w:t>
                </w:r>
                <w:r w:rsidR="009340B0" w:rsidRPr="00FA0AA2"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 w:rsidR="009340B0"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  </w:t>
                </w:r>
                <w:r w:rsidR="00B70BBD">
                  <w:rPr>
                    <w:rFonts w:hint="eastAsia"/>
                    <w:sz w:val="24"/>
                    <w:szCs w:val="24"/>
                    <w:u w:val="single"/>
                  </w:rPr>
                  <w:t xml:space="preserve">   </w:t>
                </w:r>
                <w:r w:rsidR="009340B0"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</w:t>
                </w:r>
                <w:r w:rsidR="00B70BBD">
                  <w:rPr>
                    <w:rFonts w:hint="eastAsia"/>
                    <w:sz w:val="24"/>
                    <w:szCs w:val="24"/>
                    <w:u w:val="single"/>
                  </w:rPr>
                  <w:t xml:space="preserve">  </w:t>
                </w:r>
                <w:r w:rsidR="009340B0"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   </w:t>
                </w:r>
                <w:r w:rsidR="009340B0" w:rsidRPr="00FA0AA2"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/>
                    <w:sz w:val="24"/>
                    <w:szCs w:val="24"/>
                  </w:rPr>
                  <w:t>姓名</w:t>
                </w:r>
                <w:r w:rsidR="009340B0" w:rsidRPr="00FA0AA2"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 w:rsidR="009340B0"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              </w:t>
                </w:r>
                <w:r>
                  <w:rPr>
                    <w:rFonts w:hint="eastAsia"/>
                    <w:sz w:val="24"/>
                    <w:szCs w:val="24"/>
                  </w:rPr>
                  <w:t>座号</w:t>
                </w:r>
                <w:r w:rsidR="009340B0" w:rsidRPr="00FA0AA2"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 w:rsidR="00B70BBD">
                  <w:rPr>
                    <w:rFonts w:hint="eastAsia"/>
                    <w:sz w:val="24"/>
                    <w:szCs w:val="24"/>
                    <w:u w:val="single"/>
                  </w:rPr>
                  <w:t xml:space="preserve">     </w:t>
                </w:r>
              </w:p>
            </w:txbxContent>
          </v:textbox>
        </v:shape>
      </w:pict>
    </w:r>
    <w:r>
      <w:rPr>
        <w:noProof/>
        <w:sz w:val="20"/>
      </w:rPr>
      <w:pict w14:anchorId="07CB3055">
        <v:shape id="Text Box 51" o:spid="_x0000_s1046" type="#_x0000_t202" style="position:absolute;left:0;text-align:left;margin-left:-63.9pt;margin-top:25.5pt;width:28.4pt;height:600.6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" filled="f" stroked="f" strokeweight="1.5pt">
          <v:textbox style="layout-flow:vertical;mso-layout-flow-alt:bottom-to-top">
            <w:txbxContent>
              <w:p w14:paraId="7485F319" w14:textId="77777777" w:rsidR="009340B0" w:rsidRPr="00522880" w:rsidRDefault="009340B0" w:rsidP="00344D05">
                <w:pPr>
                  <w:ind w:firstLineChars="1450" w:firstLine="3480"/>
                  <w:rPr>
                    <w:sz w:val="24"/>
                    <w:szCs w:val="24"/>
                  </w:rPr>
                </w:pPr>
                <w:r w:rsidRPr="00522880">
                  <w:rPr>
                    <w:rFonts w:hint="eastAsia"/>
                    <w:sz w:val="24"/>
                    <w:szCs w:val="24"/>
                  </w:rPr>
                  <w:t>密</w:t>
                </w:r>
                <w:r w:rsidRPr="00522880"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 w:rsidRPr="00522880">
                  <w:rPr>
                    <w:rFonts w:hint="eastAsia"/>
                    <w:sz w:val="24"/>
                    <w:szCs w:val="24"/>
                  </w:rPr>
                  <w:t>封</w:t>
                </w:r>
                <w:r w:rsidRPr="00522880"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 w:rsidRPr="00522880">
                  <w:rPr>
                    <w:rFonts w:hint="eastAsia"/>
                    <w:sz w:val="24"/>
                    <w:szCs w:val="24"/>
                  </w:rPr>
                  <w:t>线</w:t>
                </w:r>
                <w:r w:rsidRPr="00522880"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 w:rsidRPr="00522880">
                  <w:rPr>
                    <w:rFonts w:hint="eastAsia"/>
                    <w:sz w:val="24"/>
                    <w:szCs w:val="24"/>
                  </w:rPr>
                  <w:t>内</w:t>
                </w:r>
                <w:r w:rsidRPr="00522880"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proofErr w:type="gramStart"/>
                <w:r w:rsidRPr="00522880">
                  <w:rPr>
                    <w:rFonts w:hint="eastAsia"/>
                    <w:sz w:val="24"/>
                    <w:szCs w:val="24"/>
                  </w:rPr>
                  <w:t>不</w:t>
                </w:r>
                <w:proofErr w:type="gramEnd"/>
                <w:r w:rsidRPr="00522880"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 w:rsidRPr="00522880">
                  <w:rPr>
                    <w:rFonts w:hint="eastAsia"/>
                    <w:sz w:val="24"/>
                    <w:szCs w:val="24"/>
                  </w:rPr>
                  <w:t>得</w:t>
                </w:r>
                <w:r w:rsidRPr="00522880"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 w:rsidRPr="00522880">
                  <w:rPr>
                    <w:rFonts w:hint="eastAsia"/>
                    <w:sz w:val="24"/>
                    <w:szCs w:val="24"/>
                  </w:rPr>
                  <w:t>答</w:t>
                </w:r>
                <w:r w:rsidRPr="00522880"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 w:rsidRPr="00522880">
                  <w:rPr>
                    <w:rFonts w:hint="eastAsia"/>
                    <w:sz w:val="24"/>
                    <w:szCs w:val="24"/>
                  </w:rPr>
                  <w:t>题</w:t>
                </w:r>
              </w:p>
              <w:p w14:paraId="51CBF008" w14:textId="77777777" w:rsidR="009340B0" w:rsidRPr="008E1285" w:rsidRDefault="009340B0" w:rsidP="001F1363"/>
            </w:txbxContent>
          </v:textbox>
        </v:shape>
      </w:pict>
    </w:r>
    <w:r>
      <w:rPr>
        <w:noProof/>
        <w:sz w:val="20"/>
      </w:rPr>
      <w:pict w14:anchorId="1909DA4A">
        <v:line id="Line 52" o:spid="_x0000_s1045" style="position:absolute;left:0;text-align:left;z-index:251660288;visibility:visible;mso-wrap-distance-left:3.17497mm;mso-wrap-distance-right:3.17497mm" from="-49.7pt,41.1pt" to="-49.7pt,2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" strokeweight="1.25pt"/>
      </w:pict>
    </w:r>
    <w:r>
      <w:rPr>
        <w:noProof/>
        <w:sz w:val="20"/>
      </w:rPr>
      <w:pict w14:anchorId="2A07FF35">
        <v:group id="Group 56" o:spid="_x0000_s1028" style="position:absolute;left:0;text-align:left;margin-left:-92.3pt;margin-top:33.3pt;width:49.7pt;height:647.4pt;z-index:251656192" coordorigin="1527,1517" coordsize="994,12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">
          <v:line id="Line 33" o:spid="_x0000_s1044" style="position:absolute;flip:x;visibility:visible" from="2315,1958" to="2379,1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XbY8QAAADaAAAADwAAAGRycy9kb3ducmV2LnhtbESPQWsCMRSE74L/IbxCL6LZliK6NYoU&#10;hB68VGXF2+vmdbPs5mVNom7/fVMQPA4z8w2zWPW2FVfyoXas4GWSgSAuna65UnDYb8YzECEia2wd&#10;k4JfCrBaDgcLzLW78Rddd7ESCcIhRwUmxi6XMpSGLIaJ64iT9+O8xZikr6T2eEtw28rXLJtKizWn&#10;BYMdfRgqm93FKpCz7ejs199vTdEcj3NTlEV32ir1/NSv30FE6uMjfG9/agVT+L+SboB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tdtjxAAAANoAAAAPAAAAAAAAAAAA&#10;AAAAAKECAABkcnMvZG93bnJldi54bWxQSwUGAAAAAAQABAD5AAAAkgMAAAAA&#10;"/>
          <v:shape id="Text Box 34" o:spid="_x0000_s1043" type="#_x0000_t202" style="position:absolute;left:1527;top:1517;width:994;height:129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PMesAA&#10;AADaAAAADwAAAGRycy9kb3ducmV2LnhtbESPS4vCMBSF9wP+h3AFd2OqCx8do4hQEASf4/7S3Gk7&#10;JjeliVr/vREEl4fz+DizRWuNuFHjK8cKBv0EBHHudMWFgt9T9j0B4QOyRuOYFDzIw2Le+Zphqt2d&#10;D3Q7hkLEEfYpKihDqFMpfV6SRd93NXH0/lxjMUTZFFI3eI/j1shhkoykxYojocSaViXll+PVRu55&#10;bTbbrNr9n1ahNdvp2Sf7TKlet13+gAjUhk/43V5rBWN4XYk3QM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xPMesAAAADaAAAADwAAAAAAAAAAAAAAAACYAgAAZHJzL2Rvd25y&#10;ZXYueG1sUEsFBgAAAAAEAAQA9QAAAIUDAAAAAA==&#10;" filled="f" stroked="f" strokeweight="1.5pt">
            <v:stroke dashstyle="1 1" endcap="round"/>
            <v:textbox style="layout-flow:vertical;mso-layout-flow-alt:bottom-to-top">
              <w:txbxContent>
                <w:p w14:paraId="5D754767" w14:textId="77777777" w:rsidR="009340B0" w:rsidRDefault="009340B0" w:rsidP="001F1363"/>
                <w:p w14:paraId="77412A95" w14:textId="77777777" w:rsidR="009340B0" w:rsidRPr="00FA0AA2" w:rsidRDefault="009340B0" w:rsidP="00B36FB5">
                  <w:pPr>
                    <w:ind w:firstLineChars="1511" w:firstLine="3641"/>
                    <w:rPr>
                      <w:sz w:val="24"/>
                      <w:szCs w:val="24"/>
                    </w:rPr>
                  </w:pPr>
                  <w:r w:rsidRPr="00FA0AA2">
                    <w:rPr>
                      <w:rFonts w:hint="eastAsia"/>
                      <w:b/>
                      <w:sz w:val="24"/>
                      <w:szCs w:val="24"/>
                    </w:rPr>
                    <w:t>密</w:t>
                  </w:r>
                  <w:r w:rsidRPr="00FA0AA2">
                    <w:rPr>
                      <w:rFonts w:hint="eastAsia"/>
                      <w:sz w:val="24"/>
                      <w:szCs w:val="24"/>
                    </w:rPr>
                    <w:t xml:space="preserve">                         </w:t>
                  </w:r>
                  <w:r w:rsidRPr="00FA0AA2">
                    <w:rPr>
                      <w:rFonts w:hint="eastAsia"/>
                      <w:b/>
                      <w:sz w:val="24"/>
                      <w:szCs w:val="24"/>
                    </w:rPr>
                    <w:t>封</w:t>
                  </w:r>
                  <w:r w:rsidRPr="00FA0AA2">
                    <w:rPr>
                      <w:rFonts w:hint="eastAsia"/>
                      <w:sz w:val="24"/>
                      <w:szCs w:val="24"/>
                    </w:rPr>
                    <w:t xml:space="preserve">                        </w:t>
                  </w:r>
                  <w:r w:rsidRPr="00FA0AA2">
                    <w:rPr>
                      <w:rFonts w:hint="eastAsia"/>
                      <w:b/>
                      <w:sz w:val="24"/>
                      <w:szCs w:val="24"/>
                    </w:rPr>
                    <w:t>线</w:t>
                  </w:r>
                </w:p>
              </w:txbxContent>
            </v:textbox>
          </v:shape>
          <v:line id="Line 35" o:spid="_x0000_s1042" style="position:absolute;visibility:visible" from="2095,1664" to="2095,2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X9DMIAAADaAAAADwAAAGRycy9kb3ducmV2LnhtbERPPW/CMBDdK/U/WFepS0WcFhWhEINa&#10;JFoGFgIL2ym+Jmnjc7AdEv49HioxPr3vfDWaVlzI+caygtckBUFcWt1wpeB42EzmIHxA1thaJgVX&#10;8rBaPj7kmGk78J4uRahEDGGfoYI6hC6T0pc1GfSJ7Ygj92OdwRChq6R2OMRw08q3NJ1Jgw3Hhho7&#10;WtdU/hW9UTD9mjbXtf89vX+2w/m72/X7l12v1PPT+LEAEWgMd/G/e6sVxK3xSrwBc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mX9DMIAAADaAAAADwAAAAAAAAAAAAAA&#10;AAChAgAAZHJzL2Rvd25yZXYueG1sUEsFBgAAAAAEAAQA+QAAAJADAAAAAA==&#10;" strokeweight="1.5pt">
            <v:stroke dashstyle="1 1" endcap="round"/>
          </v:line>
          <v:oval id="Oval 36" o:spid="_x0000_s1041" style="position:absolute;left:2028;top:3022;width:156;height:14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mIR8IA&#10;AADaAAAADwAAAGRycy9kb3ducmV2LnhtbESPQWvCQBSE70L/w/KE3nSjQWmjq0ilYA8eGtv7I/tM&#10;gtm3IfuM8d+7BaHHYWa+YdbbwTWqpy7Ung3Mpgko4sLbmksDP6fPyRuoIMgWG89k4E4BtpuX0Roz&#10;62/8TX0upYoQDhkaqETaTOtQVOQwTH1LHL2z7xxKlF2pbYe3CHeNnifJUjusOS5U2NJHRcUlvzoD&#10;+3KXL3udyiI97w+yuPwev9KZMa/jYbcCJTTIf/jZPlgD7/B3Jd4AvX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eYhHwgAAANoAAAAPAAAAAAAAAAAAAAAAAJgCAABkcnMvZG93&#10;bnJldi54bWxQSwUGAAAAAAQABAD1AAAAhwMAAAAA&#10;"/>
          <v:line id="Line 37" o:spid="_x0000_s1040" style="position:absolute;visibility:visible" from="2095,3192" to="2095,4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l5AcYAAADbAAAADwAAAGRycy9kb3ducmV2LnhtbESPS2/CQAyE70j8h5UrcUGwAdQKBRYE&#10;SH0cuPC4cLOybpI2602zGxL+fX2o1JutGc98Xm97V6k7NaH0bGA2TUARZ96WnBu4Xl4nS1AhIlus&#10;PJOBBwXYboaDNabWd3yi+znmSkI4pGigiLFOtQ5ZQQ7D1NfEon36xmGUtcm1bbCTcFfpeZK8aIcl&#10;S0OBNR0Kyr7PrTOweFuUj0P4uj3vq+7nvT62p/GxNWb01O9WoCL18d/8d/1hBV/o5RcZQG9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tJeQHGAAAA2wAAAA8AAAAAAAAA&#10;AAAAAAAAoQIAAGRycy9kb3ducmV2LnhtbFBLBQYAAAAABAAEAPkAAACUAwAAAAA=&#10;" strokeweight="1.5pt">
            <v:stroke dashstyle="1 1" endcap="round"/>
          </v:line>
          <v:line id="Line 38" o:spid="_x0000_s1039" style="position:absolute;visibility:visible" from="2090,4369" to="2095,5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XcmsIAAADbAAAADwAAAGRycy9kb3ducmV2LnhtbERPS4vCMBC+C/6HMMJeRFMVRapRXMHd&#10;PXjxcfE2NGNbbSbdJrX1328WBG/z8T1nuW5NIR5UudyygtEwAkGcWJ1zquB82g3mIJxH1lhYJgVP&#10;crBedTtLjLVt+ECPo09FCGEXo4LM+zKW0iUZGXRDWxIH7morgz7AKpW6wiaEm0KOo2gmDeYcGjIs&#10;aZtRcj/WRsHka5I/t+52mX4Wze93ua8P/X2t1Eev3SxAeGr9W/xy/+gwfwT/v4QD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AXcmsIAAADbAAAADwAAAAAAAAAAAAAA&#10;AAChAgAAZHJzL2Rvd25yZXYueG1sUEsFBgAAAAAEAAQA+QAAAJADAAAAAA==&#10;" strokeweight="1.5pt">
            <v:stroke dashstyle="1 1" endcap="round"/>
          </v:line>
          <v:oval id="Oval 39" o:spid="_x0000_s1038" style="position:absolute;left:2013;top:5575;width:156;height:14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GXuMAA&#10;AADbAAAADwAAAGRycy9kb3ducmV2LnhtbERPTWvCQBC9C/6HZQRvutGglNRVpCLYgwdjex+yYxLM&#10;zobsNKb/vlsQvM3jfc5mN7hG9dSF2rOBxTwBRVx4W3Np4Ot6nL2BCoJssfFMBn4pwG47Hm0ws/7B&#10;F+pzKVUM4ZChgUqkzbQORUUOw9y3xJG7+c6hRNiV2nb4iOGu0cskWWuHNceGClv6qKi45z/OwKHc&#10;5+tep7JKb4eTrO7f5890Ycx0MuzfQQkN8hI/3Scb5y/h/5d4gN7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yGXuMAAAADbAAAADwAAAAAAAAAAAAAAAACYAgAAZHJzL2Rvd25y&#10;ZXYueG1sUEsFBgAAAAAEAAQA9QAAAIUDAAAAAA==&#10;"/>
          <v:line id="Line 40" o:spid="_x0000_s1037" style="position:absolute;visibility:visible" from="2095,5764" to="2095,72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5vndsMAAADbAAAADwAAAGRycy9kb3ducmV2LnhtbERPTWvCQBC9F/oflin0UnSjQZHoKq1g&#10;68GL0Yu3ITsmabOzMbsx8d93BcHbPN7nLFa9qcSVGldaVjAaRiCIM6tLzhUcD5vBDITzyBory6Tg&#10;Rg5Wy9eXBSbadryna+pzEULYJaig8L5OpHRZQQbd0NbEgTvbxqAPsMmlbrAL4aaS4yiaSoMlh4YC&#10;a1oXlP2lrVEQf8flbe1+T5Ovqrv81Lt2/7FrlXp/6z/nIDz1/il+uLc6zI/h/ks4QC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ub53bDAAAA2wAAAA8AAAAAAAAAAAAA&#10;AAAAoQIAAGRycy9kb3ducmV2LnhtbFBLBQYAAAAABAAEAPkAAACRAwAAAAA=&#10;" strokeweight="1.5pt">
            <v:stroke dashstyle="1 1" endcap="round"/>
          </v:line>
          <v:line id="Line 41" o:spid="_x0000_s1036" style="position:absolute;visibility:visible" from="2095,7550" to="2095,8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J/AsQAAADbAAAADwAAAGRycy9kb3ducmV2LnhtbERPTWvCQBC9F/oflil4KbpprVJSN6EV&#10;1B68GL14G7LTJG12Ns1uTPz3riB4m8f7nEU6mFqcqHWVZQUvkwgEcW51xYWCw341fgfhPLLG2jIp&#10;OJODNHl8WGCsbc87OmW+ECGEXYwKSu+bWEqXl2TQTWxDHLgf2xr0AbaF1C32IdzU8jWK5tJgxaGh&#10;xIaWJeV/WWcUTNfT6rx0v8fZV93/b5ptt3vedkqNnobPDxCeBn8X39zfOsx/g+sv4QCZX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cn8CxAAAANsAAAAPAAAAAAAAAAAA&#10;AAAAAKECAABkcnMvZG93bnJldi54bWxQSwUGAAAAAAQABAD5AAAAkgMAAAAA&#10;" strokeweight="1.5pt">
            <v:stroke dashstyle="1 1" endcap="round"/>
          </v:line>
          <v:oval id="Oval 42" o:spid="_x0000_s1035" style="position:absolute;left:2028;top:8401;width:156;height:14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gPzMAA&#10;AADbAAAADwAAAGRycy9kb3ducmV2LnhtbERPTWvCQBC9C/6HZQq96caGSEldRZSCPXgw2vuQHZNg&#10;djZkpzH9992C4G0e73NWm9G1aqA+NJ4NLOYJKOLS24YrA5fz5+wdVBBki61nMvBLATbr6WSFufV3&#10;PtFQSKViCIccDdQiXa51KGtyGOa+I47c1fcOJcK+0rbHewx3rX5LkqV22HBsqLGjXU3lrfhxBvbV&#10;tlgOOpUsve4Pkt2+j1/pwpjXl3H7AUpolKf44T7YOD+D/1/iAXr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MgPzMAAAADbAAAADwAAAAAAAAAAAAAAAACYAgAAZHJzL2Rvd25y&#10;ZXYueG1sUEsFBgAAAAAEAAQA9QAAAIUDAAAAAA==&#10;"/>
          <v:line id="Line 43" o:spid="_x0000_s1034" style="position:absolute;visibility:visible" from="2095,8580" to="2095,9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+xE7sIAAADbAAAADwAAAGRycy9kb3ducmV2LnhtbERPS4vCMBC+L/gfwgheFk1XUaQaxRXU&#10;PXjxcfE2NGNbbSa1SW399xthYW/z8T1nvmxNIZ5Uudyygq9BBII4sTrnVMH5tOlPQTiPrLGwTApe&#10;5GC56HzMMda24QM9jz4VIYRdjAoy78tYSpdkZNANbEkcuKutDPoAq1TqCpsQbgo5jKKJNJhzaMiw&#10;pHVGyf1YGwWj7Sh/rd3tMv4umseu3NeHz32tVK/brmYgPLX+X/zn/tFh/gTev4QD5O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+xE7sIAAADbAAAADwAAAAAAAAAAAAAA&#10;AAChAgAAZHJzL2Rvd25yZXYueG1sUEsFBgAAAAAEAAQA+QAAAJADAAAAAA==&#10;" strokeweight="1.5pt">
            <v:stroke dashstyle="1 1" endcap="round"/>
          </v:line>
          <v:oval id="Oval 44" o:spid="_x0000_s1033" style="position:absolute;left:2028;top:9584;width:156;height:14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Y0IMEA&#10;AADbAAAADwAAAGRycy9kb3ducmV2LnhtbERPTWvCQBC9C/0Pywi96UaDtkRXkUrBHjw0tvchOybB&#10;7GzIjjH+e7cg9DaP9znr7eAa1VMXas8GZtMEFHHhbc2lgZ/T5+QdVBBki41nMnCnANvNy2iNmfU3&#10;/qY+l1LFEA4ZGqhE2kzrUFTkMEx9Sxy5s+8cSoRdqW2HtxjuGj1PkqV2WHNsqLClj4qKS351Bvbl&#10;Ll/2OpVFet4fZHH5PX6lM2Nex8NuBUpokH/x032wcf4b/P0SD9C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WNCDBAAAA2wAAAA8AAAAAAAAAAAAAAAAAmAIAAGRycy9kb3du&#10;cmV2LnhtbFBLBQYAAAAABAAEAPUAAACGAwAAAAA=&#10;"/>
          <v:line id="Line 45" o:spid="_x0000_s1032" style="position:absolute;visibility:visible" from="2095,10877" to="2095,11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T91B8YAAADbAAAADwAAAGRycy9kb3ducmV2LnhtbESPS2/CQAyE70j8h5UrcUGwAdQKBRYE&#10;SH0cuPC4cLOybpI2602zGxL+fX2o1JutGc98Xm97V6k7NaH0bGA2TUARZ96WnBu4Xl4nS1AhIlus&#10;PJOBBwXYboaDNabWd3yi+znmSkI4pGigiLFOtQ5ZQQ7D1NfEon36xmGUtcm1bbCTcFfpeZK8aIcl&#10;S0OBNR0Kyr7PrTOweFuUj0P4uj3vq+7nvT62p/GxNWb01O9WoCL18d/8d/1hBV9g5RcZQG9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U/dQfGAAAA2wAAAA8AAAAAAAAA&#10;AAAAAAAAoQIAAGRycy9kb3ducmV2LnhtbFBLBQYAAAAABAAEAPkAAACUAwAAAAA=&#10;" strokeweight="1.5pt">
            <v:stroke dashstyle="1 1" endcap="round"/>
          </v:line>
          <v:oval id="Oval 46" o:spid="_x0000_s1031" style="position:absolute;left:2013;top:11788;width:156;height:14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UFycEA&#10;AADbAAAADwAAAGRycy9kb3ducmV2LnhtbERPTWvCQBC9C/0Pywi96UaD0kZXkUrBHjw0tvchOybB&#10;7GzIjjH+e7cg9DaP9znr7eAa1VMXas8GZtMEFHHhbc2lgZ/T5+QNVBBki41nMnCnANvNy2iNmfU3&#10;/qY+l1LFEA4ZGqhE2kzrUFTkMEx9Sxy5s+8cSoRdqW2HtxjuGj1PkqV2WHNsqLClj4qKS351Bvbl&#10;Ll/2OpVFet4fZHH5PX6lM2Nex8NuBUpokH/x032wcf47/P0SD9C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FBcnBAAAA2wAAAA8AAAAAAAAAAAAAAAAAmAIAAGRycy9kb3du&#10;cmV2LnhtbFBLBQYAAAAABAAEAPUAAACGAwAAAAA=&#10;"/>
          <v:line id="Line 47" o:spid="_x0000_s1030" style="position:absolute;visibility:visible" from="2095,11964" to="2095,13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SWzvMMAAADbAAAADwAAAGRycy9kb3ducmV2LnhtbERPu27CMBTdkfgH6yJ1QcQpERVKYxAg&#10;9TGwQFnYruLbJG18ncbOg7+vByTGo/POtqOpRU+tqywreI5iEMS51RUXCi5fb4s1COeRNdaWScGN&#10;HGw300mGqbYDn6g/+0KEEHYpKii9b1IpXV6SQRfZhjhw37Y16ANsC6lbHEK4qeUyjl+kwYpDQ4kN&#10;HUrKf8+dUZC8J9Xt4H6uq309/H00x+40P3ZKPc3G3SsIT6N/iO/uT61gGdaHL+EHyM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Uls7zDAAAA2wAAAA8AAAAAAAAAAAAA&#10;AAAAoQIAAGRycy9kb3ducmV2LnhtbFBLBQYAAAAABAAEAPkAAACRAwAAAAA=&#10;" strokeweight="1.5pt">
            <v:stroke dashstyle="1 1" endcap="round"/>
          </v:line>
          <v:line id="Line 48" o:spid="_x0000_s1029" style="position:absolute;visibility:visible" from="2095,9757" to="2095,104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kWJ8YAAADbAAAADwAAAGRycy9kb3ducmV2LnhtbESPzWvCQBTE7wX/h+UJvRTdaKiUNBtR&#10;oR8HL2ov3h7Z1ySafZtmNx/+991CweMwM79h0vVoatFT6yrLChbzCARxbnXFhYKv09vsBYTzyBpr&#10;y6TgRg7W2eQhxUTbgQ/UH30hAoRdggpK75tESpeXZNDNbUMcvG/bGvRBtoXULQ4Bbmq5jKKVNFhx&#10;WCixoV1J+fXYGQXxe1zddu5yft7Ww89Hs+8OT/tOqcfpuHkF4Wn09/B/+1MrWC7g70v4ATL7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ppFifGAAAA2wAAAA8AAAAAAAAA&#10;AAAAAAAAoQIAAGRycy9kb3ducmV2LnhtbFBLBQYAAAAABAAEAPkAAACUAwAAAAA=&#10;" strokeweight="1.5pt">
            <v:stroke dashstyle="1 1" endcap="round"/>
          </v:line>
        </v:group>
      </w:pict>
    </w:r>
    <w:r>
      <w:rPr>
        <w:noProof/>
        <w:sz w:val="20"/>
      </w:rPr>
      <w:pict w14:anchorId="0FD6622F">
        <v:line id="Line 7" o:spid="_x0000_s1027" style="position:absolute;left:0;text-align:left;z-index:251655168;visibility:visible;mso-wrap-distance-left:3.17497mm;mso-wrap-distance-right:3.17497mm" from="-14.2pt,56.7pt" to="-14.2pt,6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">
          <v:stroke dashstyle="dash"/>
        </v:line>
      </w:pict>
    </w:r>
    <w:r>
      <w:rPr>
        <w:noProof/>
        <w:sz w:val="20"/>
      </w:rPr>
      <w:pict w14:anchorId="2E8154F4">
        <v:line id="Line 6" o:spid="_x0000_s1026" style="position:absolute;left:0;text-align:left;z-index:251654144;visibility:visible;mso-wrap-distance-left:3.17497mm;mso-wrap-distance-right:3.17497mm" from="433.1pt,56.7pt" to="433.1pt,6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">
          <v:stroke dashstyle="dash"/>
        </v:line>
      </w:pict>
    </w:r>
    <w:r w:rsidR="009062E7">
      <w:rPr>
        <w:rFonts w:hint="eastAsia"/>
      </w:rPr>
      <w:t>河南大学软件学院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1F5B"/>
    <w:multiLevelType w:val="hybridMultilevel"/>
    <w:tmpl w:val="2158A6F8"/>
    <w:lvl w:ilvl="0" w:tplc="FBA23C5C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B2E6207"/>
    <w:multiLevelType w:val="hybridMultilevel"/>
    <w:tmpl w:val="2A9E731E"/>
    <w:lvl w:ilvl="0" w:tplc="D3667E42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1E50BC4"/>
    <w:multiLevelType w:val="hybridMultilevel"/>
    <w:tmpl w:val="F976D282"/>
    <w:lvl w:ilvl="0" w:tplc="6A04B0B0">
      <w:start w:val="1"/>
      <w:numFmt w:val="decimal"/>
      <w:lvlText w:val="%1、"/>
      <w:lvlJc w:val="left"/>
      <w:pPr>
        <w:tabs>
          <w:tab w:val="num" w:pos="1410"/>
        </w:tabs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90"/>
        </w:tabs>
        <w:ind w:left="189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0"/>
        </w:tabs>
        <w:ind w:left="273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50"/>
        </w:tabs>
        <w:ind w:left="315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70"/>
        </w:tabs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90"/>
        </w:tabs>
        <w:ind w:left="399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410"/>
        </w:tabs>
        <w:ind w:left="441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30"/>
        </w:tabs>
        <w:ind w:left="4830" w:hanging="420"/>
      </w:pPr>
    </w:lvl>
  </w:abstractNum>
  <w:abstractNum w:abstractNumId="3" w15:restartNumberingAfterBreak="0">
    <w:nsid w:val="23D14ACB"/>
    <w:multiLevelType w:val="hybridMultilevel"/>
    <w:tmpl w:val="CEF88E08"/>
    <w:lvl w:ilvl="0" w:tplc="AF84E0C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9345B83"/>
    <w:multiLevelType w:val="hybridMultilevel"/>
    <w:tmpl w:val="00BC8E02"/>
    <w:lvl w:ilvl="0" w:tplc="540EFB6E">
      <w:start w:val="1"/>
      <w:numFmt w:val="bullet"/>
      <w:lvlText w:val="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A06567C" w:tentative="1">
      <w:start w:val="1"/>
      <w:numFmt w:val="bullet"/>
      <w:lvlText w:val="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6A7458" w:tentative="1">
      <w:start w:val="1"/>
      <w:numFmt w:val="bullet"/>
      <w:lvlText w:val="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E86EC88" w:tentative="1">
      <w:start w:val="1"/>
      <w:numFmt w:val="bullet"/>
      <w:lvlText w:val="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926EE4" w:tentative="1">
      <w:start w:val="1"/>
      <w:numFmt w:val="bullet"/>
      <w:lvlText w:val="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D24ECE" w:tentative="1">
      <w:start w:val="1"/>
      <w:numFmt w:val="bullet"/>
      <w:lvlText w:val="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120FF8" w:tentative="1">
      <w:start w:val="1"/>
      <w:numFmt w:val="bullet"/>
      <w:lvlText w:val="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0328F4A" w:tentative="1">
      <w:start w:val="1"/>
      <w:numFmt w:val="bullet"/>
      <w:lvlText w:val="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CB6B782" w:tentative="1">
      <w:start w:val="1"/>
      <w:numFmt w:val="bullet"/>
      <w:lvlText w:val="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2005557"/>
    <w:multiLevelType w:val="hybridMultilevel"/>
    <w:tmpl w:val="9AE4A96C"/>
    <w:lvl w:ilvl="0" w:tplc="0E00872E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33050391"/>
    <w:multiLevelType w:val="hybridMultilevel"/>
    <w:tmpl w:val="5784FACC"/>
    <w:lvl w:ilvl="0" w:tplc="CE8200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78B7DD3"/>
    <w:multiLevelType w:val="hybridMultilevel"/>
    <w:tmpl w:val="C9A08D1A"/>
    <w:lvl w:ilvl="0" w:tplc="F922557C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9A82EBC"/>
    <w:multiLevelType w:val="hybridMultilevel"/>
    <w:tmpl w:val="B3DCACCC"/>
    <w:lvl w:ilvl="0" w:tplc="CC987C36">
      <w:start w:val="1"/>
      <w:numFmt w:val="decimal"/>
      <w:lvlText w:val="%1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3B142C09"/>
    <w:multiLevelType w:val="hybridMultilevel"/>
    <w:tmpl w:val="28CEB548"/>
    <w:lvl w:ilvl="0" w:tplc="0CE8959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</w:lvl>
    <w:lvl w:ilvl="1" w:tplc="1A6E4CC2">
      <w:start w:val="1"/>
      <w:numFmt w:val="decimal"/>
      <w:lvlText w:val="%2、"/>
      <w:lvlJc w:val="left"/>
      <w:pPr>
        <w:tabs>
          <w:tab w:val="num" w:pos="720"/>
        </w:tabs>
        <w:ind w:left="72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A87981"/>
    <w:multiLevelType w:val="hybridMultilevel"/>
    <w:tmpl w:val="03982BCC"/>
    <w:lvl w:ilvl="0" w:tplc="06B6F7E8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808195B"/>
    <w:multiLevelType w:val="hybridMultilevel"/>
    <w:tmpl w:val="FC2812DA"/>
    <w:lvl w:ilvl="0" w:tplc="9D16BB74">
      <w:start w:val="1"/>
      <w:numFmt w:val="decimal"/>
      <w:lvlText w:val="%1．"/>
      <w:lvlJc w:val="left"/>
      <w:pPr>
        <w:tabs>
          <w:tab w:val="num" w:pos="719"/>
        </w:tabs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99"/>
        </w:tabs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19"/>
        </w:tabs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9"/>
        </w:tabs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9"/>
        </w:tabs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9"/>
        </w:tabs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9"/>
        </w:tabs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9"/>
        </w:tabs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9"/>
        </w:tabs>
        <w:ind w:left="4139" w:hanging="420"/>
      </w:pPr>
    </w:lvl>
  </w:abstractNum>
  <w:abstractNum w:abstractNumId="12" w15:restartNumberingAfterBreak="0">
    <w:nsid w:val="4C825FE1"/>
    <w:multiLevelType w:val="hybridMultilevel"/>
    <w:tmpl w:val="B3B6FCEE"/>
    <w:lvl w:ilvl="0" w:tplc="5F48C59E">
      <w:start w:val="3"/>
      <w:numFmt w:val="upperLetter"/>
      <w:lvlText w:val="%1．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13" w15:restartNumberingAfterBreak="0">
    <w:nsid w:val="4D9F0657"/>
    <w:multiLevelType w:val="hybridMultilevel"/>
    <w:tmpl w:val="F5F09C90"/>
    <w:lvl w:ilvl="0" w:tplc="DDBACD34">
      <w:start w:val="1"/>
      <w:numFmt w:val="decimal"/>
      <w:lvlText w:val="%1"/>
      <w:lvlJc w:val="left"/>
      <w:pPr>
        <w:tabs>
          <w:tab w:val="num" w:pos="786"/>
        </w:tabs>
        <w:ind w:left="786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4" w15:restartNumberingAfterBreak="0">
    <w:nsid w:val="4DFB639B"/>
    <w:multiLevelType w:val="hybridMultilevel"/>
    <w:tmpl w:val="87B83890"/>
    <w:lvl w:ilvl="0" w:tplc="66E0262E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ascii="Times New Roman" w:eastAsia="Times New Roman" w:hAnsi="Times New Roman" w:cs="Times New Roman"/>
      </w:rPr>
    </w:lvl>
    <w:lvl w:ilvl="1" w:tplc="3A7AD1D8">
      <w:start w:val="1"/>
      <w:numFmt w:val="decimal"/>
      <w:lvlText w:val="%2．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 w:tplc="718435F6">
      <w:start w:val="1"/>
      <w:numFmt w:val="upperLetter"/>
      <w:lvlText w:val="%3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3360E06"/>
    <w:multiLevelType w:val="hybridMultilevel"/>
    <w:tmpl w:val="00D2E05E"/>
    <w:lvl w:ilvl="0" w:tplc="1142676C">
      <w:start w:val="4"/>
      <w:numFmt w:val="upperLetter"/>
      <w:lvlText w:val="%1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6" w15:restartNumberingAfterBreak="0">
    <w:nsid w:val="55B0107F"/>
    <w:multiLevelType w:val="hybridMultilevel"/>
    <w:tmpl w:val="40A43130"/>
    <w:lvl w:ilvl="0" w:tplc="1B3E83DC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5FFA91E8">
      <w:start w:val="1"/>
      <w:numFmt w:val="decimal"/>
      <w:lvlText w:val="%2、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55D058CD"/>
    <w:multiLevelType w:val="hybridMultilevel"/>
    <w:tmpl w:val="C504A4B0"/>
    <w:lvl w:ilvl="0" w:tplc="A3D814A0">
      <w:start w:val="3"/>
      <w:numFmt w:val="decimal"/>
      <w:lvlText w:val="%1、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8" w15:restartNumberingAfterBreak="0">
    <w:nsid w:val="57494996"/>
    <w:multiLevelType w:val="hybridMultilevel"/>
    <w:tmpl w:val="74D8E45C"/>
    <w:lvl w:ilvl="0" w:tplc="E2E4F668">
      <w:start w:val="1"/>
      <w:numFmt w:val="japaneseCounting"/>
      <w:lvlText w:val="%1、"/>
      <w:lvlJc w:val="left"/>
      <w:pPr>
        <w:ind w:left="570" w:hanging="570"/>
      </w:pPr>
      <w:rPr>
        <w:rFonts w:ascii="黑体" w:eastAsia="黑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7BF15A3"/>
    <w:multiLevelType w:val="hybridMultilevel"/>
    <w:tmpl w:val="CB2E4E38"/>
    <w:lvl w:ilvl="0" w:tplc="05B0814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FC7271"/>
    <w:multiLevelType w:val="hybridMultilevel"/>
    <w:tmpl w:val="AE50AC78"/>
    <w:lvl w:ilvl="0" w:tplc="D9FC2D58">
      <w:start w:val="1"/>
      <w:numFmt w:val="decimal"/>
      <w:lvlText w:val="%1．"/>
      <w:lvlJc w:val="left"/>
      <w:pPr>
        <w:tabs>
          <w:tab w:val="num" w:pos="719"/>
        </w:tabs>
        <w:ind w:left="719" w:hanging="360"/>
      </w:pPr>
      <w:rPr>
        <w:rFonts w:hint="default"/>
      </w:rPr>
    </w:lvl>
    <w:lvl w:ilvl="1" w:tplc="E56ABF58">
      <w:start w:val="1"/>
      <w:numFmt w:val="upperLetter"/>
      <w:lvlText w:val="%2."/>
      <w:lvlJc w:val="left"/>
      <w:pPr>
        <w:tabs>
          <w:tab w:val="num" w:pos="1139"/>
        </w:tabs>
        <w:ind w:left="113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19"/>
        </w:tabs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9"/>
        </w:tabs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9"/>
        </w:tabs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9"/>
        </w:tabs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9"/>
        </w:tabs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9"/>
        </w:tabs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9"/>
        </w:tabs>
        <w:ind w:left="4139" w:hanging="420"/>
      </w:pPr>
    </w:lvl>
  </w:abstractNum>
  <w:abstractNum w:abstractNumId="21" w15:restartNumberingAfterBreak="0">
    <w:nsid w:val="6F5D0C81"/>
    <w:multiLevelType w:val="hybridMultilevel"/>
    <w:tmpl w:val="C5FCFD34"/>
    <w:lvl w:ilvl="0" w:tplc="5C9C25B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</w:lvl>
    <w:lvl w:ilvl="1" w:tplc="2DBE319E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</w:lvl>
    <w:lvl w:ilvl="2" w:tplc="73FAC96A">
      <w:start w:val="1"/>
      <w:numFmt w:val="decimal"/>
      <w:lvlText w:val="%3）"/>
      <w:lvlJc w:val="left"/>
      <w:pPr>
        <w:tabs>
          <w:tab w:val="num" w:pos="1200"/>
        </w:tabs>
        <w:ind w:left="12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1733587">
    <w:abstractNumId w:val="7"/>
  </w:num>
  <w:num w:numId="2" w16cid:durableId="821388775">
    <w:abstractNumId w:val="14"/>
  </w:num>
  <w:num w:numId="3" w16cid:durableId="289283513">
    <w:abstractNumId w:val="15"/>
  </w:num>
  <w:num w:numId="4" w16cid:durableId="2061632833">
    <w:abstractNumId w:val="16"/>
  </w:num>
  <w:num w:numId="5" w16cid:durableId="878324297">
    <w:abstractNumId w:val="8"/>
  </w:num>
  <w:num w:numId="6" w16cid:durableId="1280262705">
    <w:abstractNumId w:val="13"/>
  </w:num>
  <w:num w:numId="7" w16cid:durableId="1663384680">
    <w:abstractNumId w:val="11"/>
  </w:num>
  <w:num w:numId="8" w16cid:durableId="1091899591">
    <w:abstractNumId w:val="20"/>
  </w:num>
  <w:num w:numId="9" w16cid:durableId="1643726640">
    <w:abstractNumId w:val="3"/>
  </w:num>
  <w:num w:numId="10" w16cid:durableId="1278563621">
    <w:abstractNumId w:val="1"/>
  </w:num>
  <w:num w:numId="11" w16cid:durableId="2116171896">
    <w:abstractNumId w:val="10"/>
  </w:num>
  <w:num w:numId="12" w16cid:durableId="1817646147">
    <w:abstractNumId w:val="5"/>
  </w:num>
  <w:num w:numId="13" w16cid:durableId="704671496">
    <w:abstractNumId w:val="0"/>
  </w:num>
  <w:num w:numId="14" w16cid:durableId="1978608297">
    <w:abstractNumId w:val="18"/>
  </w:num>
  <w:num w:numId="15" w16cid:durableId="528683006">
    <w:abstractNumId w:val="2"/>
  </w:num>
  <w:num w:numId="16" w16cid:durableId="9300407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057492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9448426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5781867">
    <w:abstractNumId w:val="6"/>
  </w:num>
  <w:num w:numId="20" w16cid:durableId="311712738">
    <w:abstractNumId w:val="17"/>
  </w:num>
  <w:num w:numId="21" w16cid:durableId="1255362434">
    <w:abstractNumId w:val="12"/>
  </w:num>
  <w:num w:numId="22" w16cid:durableId="1968731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v:stroke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ACTIVE" w:val="T"/>
    <w:docVar w:name="DocID" w:val="&lt;"/>
    <w:docVar w:name="VTCASE" w:val="x攳丼敊䷼敊Ұx攳䰜敊ile:///E:\Echo\09交通安全法试卷\交法a.dot2拴ʡx攳䰜敊:\Echo\09交通安全法试卷\交法a.dot2捴ʡx攳䰜敊2援ʡx攳䰜敊2摴ʡ_x000a_"/>
    <w:docVar w:name="VTCommandPending" w:val="Ā"/>
    <w:docVar w:name="VTCurMacroFlags$" w:val="ĀĀ"/>
    <w:docVar w:name="VTINIT" w:val="x攳丼敊䷼敊Ұx攳䰜敊ile:///E:\Echo\09交通安全法试卷\交法a.dot2拴ʡx攳䰜敊:\Echo\09交通安全法试卷\交法a.dot2捴ʡx攳䰜敊2援ʡx攳䰜敊2摴ʡ_x000a_\算法设计与分析\网络授课\2019-2020-2\算法分析与设计\习题\2䂴Ìx攳䰜敊2䄴Ìx攳䰜敊2䆴Ìࠀ庯"/>
    <w:docVar w:name="VTypeCAPFlag$" w:val="w:docVa"/>
    <w:docVar w:name="VTypeJoinDigitFlag$" w:val="VTCurMacroFlag"/>
    <w:docVar w:name="VTypeLCFlag$" w:val="w:doNotExpandShiftRet"/>
    <w:docVar w:name="VTypeNoSpaceFlag$" w:val="ĀĀĀ"/>
    <w:docVar w:name="VTypeSpaceFlag$" w:val="좴攣쯐˥0"/>
    <w:docVar w:name="VTypeUCFlag$" w:val="w:balanceSingleByteDoubleByteWidth"/>
  </w:docVars>
  <w:rsids>
    <w:rsidRoot w:val="009150B4"/>
    <w:rsid w:val="000015D0"/>
    <w:rsid w:val="0001133C"/>
    <w:rsid w:val="0001258F"/>
    <w:rsid w:val="000174A7"/>
    <w:rsid w:val="0002454A"/>
    <w:rsid w:val="000305D1"/>
    <w:rsid w:val="00030C29"/>
    <w:rsid w:val="00032700"/>
    <w:rsid w:val="0003442C"/>
    <w:rsid w:val="0003698D"/>
    <w:rsid w:val="00044227"/>
    <w:rsid w:val="000448E9"/>
    <w:rsid w:val="0004550C"/>
    <w:rsid w:val="00046369"/>
    <w:rsid w:val="0005201D"/>
    <w:rsid w:val="000551DE"/>
    <w:rsid w:val="0006005A"/>
    <w:rsid w:val="00061089"/>
    <w:rsid w:val="00061291"/>
    <w:rsid w:val="0006494C"/>
    <w:rsid w:val="000660C4"/>
    <w:rsid w:val="000701C5"/>
    <w:rsid w:val="00082995"/>
    <w:rsid w:val="000844C3"/>
    <w:rsid w:val="00084773"/>
    <w:rsid w:val="00090DB1"/>
    <w:rsid w:val="00090F7E"/>
    <w:rsid w:val="000B23F3"/>
    <w:rsid w:val="000B60CE"/>
    <w:rsid w:val="000C0164"/>
    <w:rsid w:val="000C3491"/>
    <w:rsid w:val="000C6EED"/>
    <w:rsid w:val="000C6EFF"/>
    <w:rsid w:val="000D4582"/>
    <w:rsid w:val="000E12A3"/>
    <w:rsid w:val="000E1A80"/>
    <w:rsid w:val="00116EF3"/>
    <w:rsid w:val="001279A2"/>
    <w:rsid w:val="00130D07"/>
    <w:rsid w:val="00135E91"/>
    <w:rsid w:val="00142053"/>
    <w:rsid w:val="00142B14"/>
    <w:rsid w:val="00142E37"/>
    <w:rsid w:val="001431EC"/>
    <w:rsid w:val="0015149E"/>
    <w:rsid w:val="00153520"/>
    <w:rsid w:val="001605EE"/>
    <w:rsid w:val="00162DDF"/>
    <w:rsid w:val="00170B1F"/>
    <w:rsid w:val="00171F7B"/>
    <w:rsid w:val="0017524B"/>
    <w:rsid w:val="00175423"/>
    <w:rsid w:val="00177937"/>
    <w:rsid w:val="00190E61"/>
    <w:rsid w:val="0019282B"/>
    <w:rsid w:val="00194233"/>
    <w:rsid w:val="00194476"/>
    <w:rsid w:val="001A030F"/>
    <w:rsid w:val="001A11BE"/>
    <w:rsid w:val="001A41A6"/>
    <w:rsid w:val="001A470E"/>
    <w:rsid w:val="001B2E61"/>
    <w:rsid w:val="001B3105"/>
    <w:rsid w:val="001B6024"/>
    <w:rsid w:val="001B68DC"/>
    <w:rsid w:val="001B7F88"/>
    <w:rsid w:val="001C2C88"/>
    <w:rsid w:val="001C35E9"/>
    <w:rsid w:val="001C4F71"/>
    <w:rsid w:val="001C5488"/>
    <w:rsid w:val="001D17BC"/>
    <w:rsid w:val="001D37A7"/>
    <w:rsid w:val="001D4F37"/>
    <w:rsid w:val="001F1363"/>
    <w:rsid w:val="001F54D4"/>
    <w:rsid w:val="001F6693"/>
    <w:rsid w:val="001F7080"/>
    <w:rsid w:val="002005FE"/>
    <w:rsid w:val="00200E59"/>
    <w:rsid w:val="002021AE"/>
    <w:rsid w:val="00207B5C"/>
    <w:rsid w:val="002128DF"/>
    <w:rsid w:val="00213EA4"/>
    <w:rsid w:val="00214E58"/>
    <w:rsid w:val="00217F2E"/>
    <w:rsid w:val="00223CA4"/>
    <w:rsid w:val="00227159"/>
    <w:rsid w:val="00227505"/>
    <w:rsid w:val="00231539"/>
    <w:rsid w:val="002328B6"/>
    <w:rsid w:val="002338D7"/>
    <w:rsid w:val="002402A1"/>
    <w:rsid w:val="0024607C"/>
    <w:rsid w:val="00255740"/>
    <w:rsid w:val="0026240D"/>
    <w:rsid w:val="002626C3"/>
    <w:rsid w:val="00263AB2"/>
    <w:rsid w:val="00265B5E"/>
    <w:rsid w:val="00273A9A"/>
    <w:rsid w:val="00276E62"/>
    <w:rsid w:val="0028055E"/>
    <w:rsid w:val="00281FE7"/>
    <w:rsid w:val="00292961"/>
    <w:rsid w:val="002966B4"/>
    <w:rsid w:val="002A00A8"/>
    <w:rsid w:val="002A2FB9"/>
    <w:rsid w:val="002A34FF"/>
    <w:rsid w:val="002A3C10"/>
    <w:rsid w:val="002A41B0"/>
    <w:rsid w:val="002B5BF3"/>
    <w:rsid w:val="002C18B5"/>
    <w:rsid w:val="002E2112"/>
    <w:rsid w:val="002E5731"/>
    <w:rsid w:val="002F1BEB"/>
    <w:rsid w:val="002F2F9A"/>
    <w:rsid w:val="002F4153"/>
    <w:rsid w:val="002F4A4B"/>
    <w:rsid w:val="003029DE"/>
    <w:rsid w:val="00303632"/>
    <w:rsid w:val="003068A9"/>
    <w:rsid w:val="00314B47"/>
    <w:rsid w:val="00315A96"/>
    <w:rsid w:val="00317870"/>
    <w:rsid w:val="00332505"/>
    <w:rsid w:val="00333553"/>
    <w:rsid w:val="003406DD"/>
    <w:rsid w:val="00343AC7"/>
    <w:rsid w:val="00343DE8"/>
    <w:rsid w:val="00344D05"/>
    <w:rsid w:val="00346C94"/>
    <w:rsid w:val="0035357B"/>
    <w:rsid w:val="0035510D"/>
    <w:rsid w:val="00356103"/>
    <w:rsid w:val="003562B6"/>
    <w:rsid w:val="00356F13"/>
    <w:rsid w:val="003736A5"/>
    <w:rsid w:val="00373EE7"/>
    <w:rsid w:val="003749A3"/>
    <w:rsid w:val="00382370"/>
    <w:rsid w:val="00391E78"/>
    <w:rsid w:val="003A4061"/>
    <w:rsid w:val="003B0653"/>
    <w:rsid w:val="003B156D"/>
    <w:rsid w:val="003B22FB"/>
    <w:rsid w:val="003B40B8"/>
    <w:rsid w:val="003B4F35"/>
    <w:rsid w:val="003B5542"/>
    <w:rsid w:val="003C3307"/>
    <w:rsid w:val="003C47DA"/>
    <w:rsid w:val="003C675D"/>
    <w:rsid w:val="003E05C6"/>
    <w:rsid w:val="003E184A"/>
    <w:rsid w:val="003E30B9"/>
    <w:rsid w:val="003E620E"/>
    <w:rsid w:val="003F39DA"/>
    <w:rsid w:val="003F5A0F"/>
    <w:rsid w:val="00401D3D"/>
    <w:rsid w:val="00402ADA"/>
    <w:rsid w:val="00403F59"/>
    <w:rsid w:val="00406DD0"/>
    <w:rsid w:val="0040713A"/>
    <w:rsid w:val="004116D3"/>
    <w:rsid w:val="00414DB9"/>
    <w:rsid w:val="0041580A"/>
    <w:rsid w:val="0041673B"/>
    <w:rsid w:val="00421B25"/>
    <w:rsid w:val="004220F7"/>
    <w:rsid w:val="00422351"/>
    <w:rsid w:val="00424A03"/>
    <w:rsid w:val="004423ED"/>
    <w:rsid w:val="004441CB"/>
    <w:rsid w:val="004458D1"/>
    <w:rsid w:val="00452CAA"/>
    <w:rsid w:val="0045300F"/>
    <w:rsid w:val="00455FD4"/>
    <w:rsid w:val="00456FC2"/>
    <w:rsid w:val="0045706A"/>
    <w:rsid w:val="00460B16"/>
    <w:rsid w:val="00461111"/>
    <w:rsid w:val="00461AED"/>
    <w:rsid w:val="0046404B"/>
    <w:rsid w:val="0046705E"/>
    <w:rsid w:val="00473929"/>
    <w:rsid w:val="0047591B"/>
    <w:rsid w:val="00476723"/>
    <w:rsid w:val="004833F6"/>
    <w:rsid w:val="00485ECA"/>
    <w:rsid w:val="00486B1E"/>
    <w:rsid w:val="00487E07"/>
    <w:rsid w:val="00491132"/>
    <w:rsid w:val="004A2222"/>
    <w:rsid w:val="004A3E4D"/>
    <w:rsid w:val="004A3EDB"/>
    <w:rsid w:val="004A4B27"/>
    <w:rsid w:val="004A5A29"/>
    <w:rsid w:val="004B03D7"/>
    <w:rsid w:val="004B1628"/>
    <w:rsid w:val="004B30D4"/>
    <w:rsid w:val="004C6CDD"/>
    <w:rsid w:val="004C7FDD"/>
    <w:rsid w:val="004D3C41"/>
    <w:rsid w:val="004D6D6C"/>
    <w:rsid w:val="004E4C9E"/>
    <w:rsid w:val="004F1A72"/>
    <w:rsid w:val="004F7CB7"/>
    <w:rsid w:val="00502133"/>
    <w:rsid w:val="00503E7E"/>
    <w:rsid w:val="00504F65"/>
    <w:rsid w:val="005150EE"/>
    <w:rsid w:val="00522880"/>
    <w:rsid w:val="00524C34"/>
    <w:rsid w:val="00540985"/>
    <w:rsid w:val="00541B72"/>
    <w:rsid w:val="00544389"/>
    <w:rsid w:val="005445E7"/>
    <w:rsid w:val="005446E6"/>
    <w:rsid w:val="005550AF"/>
    <w:rsid w:val="005566B8"/>
    <w:rsid w:val="0056556F"/>
    <w:rsid w:val="00571ADC"/>
    <w:rsid w:val="0057346B"/>
    <w:rsid w:val="00575AEE"/>
    <w:rsid w:val="00575F38"/>
    <w:rsid w:val="00580438"/>
    <w:rsid w:val="00584697"/>
    <w:rsid w:val="00585DBC"/>
    <w:rsid w:val="00590A37"/>
    <w:rsid w:val="00592059"/>
    <w:rsid w:val="005943D6"/>
    <w:rsid w:val="0059506F"/>
    <w:rsid w:val="005A08B1"/>
    <w:rsid w:val="005A3289"/>
    <w:rsid w:val="005A4022"/>
    <w:rsid w:val="005A7096"/>
    <w:rsid w:val="005B1091"/>
    <w:rsid w:val="005B23D3"/>
    <w:rsid w:val="005B4FF2"/>
    <w:rsid w:val="005B5487"/>
    <w:rsid w:val="005B792F"/>
    <w:rsid w:val="005C019F"/>
    <w:rsid w:val="005C0B71"/>
    <w:rsid w:val="005C579E"/>
    <w:rsid w:val="005C6E68"/>
    <w:rsid w:val="005D718A"/>
    <w:rsid w:val="005E50DA"/>
    <w:rsid w:val="005E574F"/>
    <w:rsid w:val="005E610B"/>
    <w:rsid w:val="005F2730"/>
    <w:rsid w:val="005F6561"/>
    <w:rsid w:val="00601FE6"/>
    <w:rsid w:val="00604519"/>
    <w:rsid w:val="00605FF5"/>
    <w:rsid w:val="00610D8A"/>
    <w:rsid w:val="00611948"/>
    <w:rsid w:val="00612984"/>
    <w:rsid w:val="00617008"/>
    <w:rsid w:val="00622CFC"/>
    <w:rsid w:val="00626595"/>
    <w:rsid w:val="0062757B"/>
    <w:rsid w:val="00627ACB"/>
    <w:rsid w:val="006320C0"/>
    <w:rsid w:val="0063320D"/>
    <w:rsid w:val="006372E2"/>
    <w:rsid w:val="00637C58"/>
    <w:rsid w:val="00641311"/>
    <w:rsid w:val="00642A35"/>
    <w:rsid w:val="00650388"/>
    <w:rsid w:val="006560F8"/>
    <w:rsid w:val="00671294"/>
    <w:rsid w:val="00671B75"/>
    <w:rsid w:val="0068756B"/>
    <w:rsid w:val="0069439A"/>
    <w:rsid w:val="006945CD"/>
    <w:rsid w:val="00697891"/>
    <w:rsid w:val="006A3009"/>
    <w:rsid w:val="006B1960"/>
    <w:rsid w:val="006C0343"/>
    <w:rsid w:val="006C42A6"/>
    <w:rsid w:val="006E004A"/>
    <w:rsid w:val="006F17BD"/>
    <w:rsid w:val="006F266F"/>
    <w:rsid w:val="006F7B62"/>
    <w:rsid w:val="00704804"/>
    <w:rsid w:val="0071379E"/>
    <w:rsid w:val="007265E3"/>
    <w:rsid w:val="0073521C"/>
    <w:rsid w:val="0073579D"/>
    <w:rsid w:val="0073681B"/>
    <w:rsid w:val="007416EF"/>
    <w:rsid w:val="00742239"/>
    <w:rsid w:val="00745F17"/>
    <w:rsid w:val="00746CED"/>
    <w:rsid w:val="007513C0"/>
    <w:rsid w:val="0075751C"/>
    <w:rsid w:val="007616E8"/>
    <w:rsid w:val="00763765"/>
    <w:rsid w:val="0076709B"/>
    <w:rsid w:val="007742B0"/>
    <w:rsid w:val="00787A29"/>
    <w:rsid w:val="00793583"/>
    <w:rsid w:val="00793CD0"/>
    <w:rsid w:val="0079615F"/>
    <w:rsid w:val="007963B0"/>
    <w:rsid w:val="00797657"/>
    <w:rsid w:val="007A0194"/>
    <w:rsid w:val="007A5B95"/>
    <w:rsid w:val="007B11FC"/>
    <w:rsid w:val="007B419E"/>
    <w:rsid w:val="007B4B14"/>
    <w:rsid w:val="007B7E0F"/>
    <w:rsid w:val="007C0B11"/>
    <w:rsid w:val="007C135F"/>
    <w:rsid w:val="007C4F6F"/>
    <w:rsid w:val="007C52CC"/>
    <w:rsid w:val="007C6D1E"/>
    <w:rsid w:val="007D3BB2"/>
    <w:rsid w:val="007D6145"/>
    <w:rsid w:val="007E0C72"/>
    <w:rsid w:val="007F0DA4"/>
    <w:rsid w:val="007F1779"/>
    <w:rsid w:val="007F6FD0"/>
    <w:rsid w:val="00800B83"/>
    <w:rsid w:val="008046C3"/>
    <w:rsid w:val="008075FE"/>
    <w:rsid w:val="00811B2B"/>
    <w:rsid w:val="008122D9"/>
    <w:rsid w:val="00814B30"/>
    <w:rsid w:val="00820FEE"/>
    <w:rsid w:val="00822937"/>
    <w:rsid w:val="00823215"/>
    <w:rsid w:val="00825665"/>
    <w:rsid w:val="00827A02"/>
    <w:rsid w:val="00831541"/>
    <w:rsid w:val="008336FE"/>
    <w:rsid w:val="008345A6"/>
    <w:rsid w:val="00836EEE"/>
    <w:rsid w:val="008428A7"/>
    <w:rsid w:val="008434ED"/>
    <w:rsid w:val="008450E3"/>
    <w:rsid w:val="008457F6"/>
    <w:rsid w:val="00847E4A"/>
    <w:rsid w:val="00861094"/>
    <w:rsid w:val="008610EF"/>
    <w:rsid w:val="008613A1"/>
    <w:rsid w:val="008661BC"/>
    <w:rsid w:val="00870C5E"/>
    <w:rsid w:val="00870F4A"/>
    <w:rsid w:val="00877A7C"/>
    <w:rsid w:val="00880A5B"/>
    <w:rsid w:val="008877C1"/>
    <w:rsid w:val="00891E88"/>
    <w:rsid w:val="008A4FA2"/>
    <w:rsid w:val="008A5614"/>
    <w:rsid w:val="008B0FDC"/>
    <w:rsid w:val="008B2CD8"/>
    <w:rsid w:val="008B5DB1"/>
    <w:rsid w:val="008C6578"/>
    <w:rsid w:val="008D2356"/>
    <w:rsid w:val="008D69D8"/>
    <w:rsid w:val="008D70D0"/>
    <w:rsid w:val="008E593D"/>
    <w:rsid w:val="008E636C"/>
    <w:rsid w:val="008F12A1"/>
    <w:rsid w:val="008F2DD6"/>
    <w:rsid w:val="008F30A8"/>
    <w:rsid w:val="008F492F"/>
    <w:rsid w:val="008F57D0"/>
    <w:rsid w:val="008F5A53"/>
    <w:rsid w:val="008F6AC5"/>
    <w:rsid w:val="008F7516"/>
    <w:rsid w:val="00904F3B"/>
    <w:rsid w:val="00905736"/>
    <w:rsid w:val="009062E7"/>
    <w:rsid w:val="0090654B"/>
    <w:rsid w:val="00910B36"/>
    <w:rsid w:val="009150B4"/>
    <w:rsid w:val="009166BA"/>
    <w:rsid w:val="00916918"/>
    <w:rsid w:val="0092466B"/>
    <w:rsid w:val="009340B0"/>
    <w:rsid w:val="00934BD6"/>
    <w:rsid w:val="00941069"/>
    <w:rsid w:val="00943F7A"/>
    <w:rsid w:val="00943FE6"/>
    <w:rsid w:val="0094760D"/>
    <w:rsid w:val="00961A61"/>
    <w:rsid w:val="009621A5"/>
    <w:rsid w:val="00963929"/>
    <w:rsid w:val="00977925"/>
    <w:rsid w:val="009801E2"/>
    <w:rsid w:val="00984211"/>
    <w:rsid w:val="00985CFE"/>
    <w:rsid w:val="00990A5E"/>
    <w:rsid w:val="009A2D67"/>
    <w:rsid w:val="009A4C88"/>
    <w:rsid w:val="009A7046"/>
    <w:rsid w:val="009B3234"/>
    <w:rsid w:val="009B689D"/>
    <w:rsid w:val="009C0F7C"/>
    <w:rsid w:val="009D0671"/>
    <w:rsid w:val="009D0BFC"/>
    <w:rsid w:val="009D66F1"/>
    <w:rsid w:val="009D7780"/>
    <w:rsid w:val="009D7F36"/>
    <w:rsid w:val="009E189A"/>
    <w:rsid w:val="009F00AC"/>
    <w:rsid w:val="00A00FA1"/>
    <w:rsid w:val="00A03AC5"/>
    <w:rsid w:val="00A07650"/>
    <w:rsid w:val="00A13C4F"/>
    <w:rsid w:val="00A13FCE"/>
    <w:rsid w:val="00A16BD5"/>
    <w:rsid w:val="00A22BEA"/>
    <w:rsid w:val="00A25375"/>
    <w:rsid w:val="00A32F2E"/>
    <w:rsid w:val="00A36DA5"/>
    <w:rsid w:val="00A40799"/>
    <w:rsid w:val="00A42066"/>
    <w:rsid w:val="00A52BA8"/>
    <w:rsid w:val="00A55A67"/>
    <w:rsid w:val="00A57C9A"/>
    <w:rsid w:val="00A63471"/>
    <w:rsid w:val="00A66729"/>
    <w:rsid w:val="00A679E4"/>
    <w:rsid w:val="00A7357B"/>
    <w:rsid w:val="00A757C2"/>
    <w:rsid w:val="00A76C6F"/>
    <w:rsid w:val="00A90A3D"/>
    <w:rsid w:val="00A93551"/>
    <w:rsid w:val="00A97AAB"/>
    <w:rsid w:val="00AB0F9E"/>
    <w:rsid w:val="00AB39A1"/>
    <w:rsid w:val="00AC2F53"/>
    <w:rsid w:val="00AC330F"/>
    <w:rsid w:val="00AD1D43"/>
    <w:rsid w:val="00AD2191"/>
    <w:rsid w:val="00AD443E"/>
    <w:rsid w:val="00AE0FAD"/>
    <w:rsid w:val="00AE1488"/>
    <w:rsid w:val="00AE3BF6"/>
    <w:rsid w:val="00AE44D5"/>
    <w:rsid w:val="00AE6BE8"/>
    <w:rsid w:val="00AE7774"/>
    <w:rsid w:val="00AF17BC"/>
    <w:rsid w:val="00AF54A5"/>
    <w:rsid w:val="00AF5F09"/>
    <w:rsid w:val="00AF6077"/>
    <w:rsid w:val="00AF7207"/>
    <w:rsid w:val="00AF7208"/>
    <w:rsid w:val="00B050EA"/>
    <w:rsid w:val="00B05D8A"/>
    <w:rsid w:val="00B064A8"/>
    <w:rsid w:val="00B1125F"/>
    <w:rsid w:val="00B118FE"/>
    <w:rsid w:val="00B34E8B"/>
    <w:rsid w:val="00B36FB5"/>
    <w:rsid w:val="00B45BBC"/>
    <w:rsid w:val="00B46189"/>
    <w:rsid w:val="00B47BC7"/>
    <w:rsid w:val="00B55DE3"/>
    <w:rsid w:val="00B56C49"/>
    <w:rsid w:val="00B612D8"/>
    <w:rsid w:val="00B63A42"/>
    <w:rsid w:val="00B66722"/>
    <w:rsid w:val="00B66E1A"/>
    <w:rsid w:val="00B70BBD"/>
    <w:rsid w:val="00B74E6F"/>
    <w:rsid w:val="00B81CF0"/>
    <w:rsid w:val="00B85DC2"/>
    <w:rsid w:val="00B90805"/>
    <w:rsid w:val="00B947A2"/>
    <w:rsid w:val="00BA05FE"/>
    <w:rsid w:val="00BA2AB3"/>
    <w:rsid w:val="00BA30AF"/>
    <w:rsid w:val="00BA4349"/>
    <w:rsid w:val="00BB06BF"/>
    <w:rsid w:val="00BB2720"/>
    <w:rsid w:val="00BB4677"/>
    <w:rsid w:val="00BB4ED8"/>
    <w:rsid w:val="00BB4FCA"/>
    <w:rsid w:val="00BB5B82"/>
    <w:rsid w:val="00BB7153"/>
    <w:rsid w:val="00BB7F87"/>
    <w:rsid w:val="00BC4D0C"/>
    <w:rsid w:val="00BC5523"/>
    <w:rsid w:val="00BD1BF3"/>
    <w:rsid w:val="00BD2338"/>
    <w:rsid w:val="00BD3763"/>
    <w:rsid w:val="00BD4701"/>
    <w:rsid w:val="00BD4C2F"/>
    <w:rsid w:val="00BE394C"/>
    <w:rsid w:val="00BE4296"/>
    <w:rsid w:val="00BE5EA9"/>
    <w:rsid w:val="00BE7002"/>
    <w:rsid w:val="00BE72BB"/>
    <w:rsid w:val="00BF274B"/>
    <w:rsid w:val="00BF3FFD"/>
    <w:rsid w:val="00C02B28"/>
    <w:rsid w:val="00C04857"/>
    <w:rsid w:val="00C06086"/>
    <w:rsid w:val="00C06FB2"/>
    <w:rsid w:val="00C10661"/>
    <w:rsid w:val="00C123D7"/>
    <w:rsid w:val="00C26BA9"/>
    <w:rsid w:val="00C353A3"/>
    <w:rsid w:val="00C37E52"/>
    <w:rsid w:val="00C40301"/>
    <w:rsid w:val="00C460D5"/>
    <w:rsid w:val="00C52708"/>
    <w:rsid w:val="00C52FA4"/>
    <w:rsid w:val="00C56AA0"/>
    <w:rsid w:val="00C677D4"/>
    <w:rsid w:val="00C748BC"/>
    <w:rsid w:val="00C77C63"/>
    <w:rsid w:val="00C80450"/>
    <w:rsid w:val="00C80DE1"/>
    <w:rsid w:val="00C81677"/>
    <w:rsid w:val="00C86213"/>
    <w:rsid w:val="00CA474C"/>
    <w:rsid w:val="00CB1D08"/>
    <w:rsid w:val="00CB319F"/>
    <w:rsid w:val="00CB6E79"/>
    <w:rsid w:val="00CC57E8"/>
    <w:rsid w:val="00CC68B0"/>
    <w:rsid w:val="00CD1D87"/>
    <w:rsid w:val="00CD2894"/>
    <w:rsid w:val="00CD6791"/>
    <w:rsid w:val="00CE31B3"/>
    <w:rsid w:val="00CE4418"/>
    <w:rsid w:val="00CF2593"/>
    <w:rsid w:val="00D00FDD"/>
    <w:rsid w:val="00D04CE7"/>
    <w:rsid w:val="00D117F0"/>
    <w:rsid w:val="00D1240A"/>
    <w:rsid w:val="00D13A98"/>
    <w:rsid w:val="00D21BC6"/>
    <w:rsid w:val="00D256E2"/>
    <w:rsid w:val="00D303E6"/>
    <w:rsid w:val="00D31DB2"/>
    <w:rsid w:val="00D578EA"/>
    <w:rsid w:val="00D614DE"/>
    <w:rsid w:val="00D70834"/>
    <w:rsid w:val="00D708D2"/>
    <w:rsid w:val="00D70D0D"/>
    <w:rsid w:val="00D812E4"/>
    <w:rsid w:val="00D823C5"/>
    <w:rsid w:val="00D95297"/>
    <w:rsid w:val="00DA1943"/>
    <w:rsid w:val="00DA1E99"/>
    <w:rsid w:val="00DA35B2"/>
    <w:rsid w:val="00DB6101"/>
    <w:rsid w:val="00DC66E5"/>
    <w:rsid w:val="00DD588D"/>
    <w:rsid w:val="00DE1471"/>
    <w:rsid w:val="00DE2534"/>
    <w:rsid w:val="00DF39B9"/>
    <w:rsid w:val="00E0074A"/>
    <w:rsid w:val="00E01E8A"/>
    <w:rsid w:val="00E02391"/>
    <w:rsid w:val="00E15128"/>
    <w:rsid w:val="00E1541E"/>
    <w:rsid w:val="00E168FC"/>
    <w:rsid w:val="00E2356A"/>
    <w:rsid w:val="00E25810"/>
    <w:rsid w:val="00E27E79"/>
    <w:rsid w:val="00E3553E"/>
    <w:rsid w:val="00E41D6B"/>
    <w:rsid w:val="00E4316A"/>
    <w:rsid w:val="00E47971"/>
    <w:rsid w:val="00E51A53"/>
    <w:rsid w:val="00E55397"/>
    <w:rsid w:val="00E60398"/>
    <w:rsid w:val="00E7211D"/>
    <w:rsid w:val="00E72541"/>
    <w:rsid w:val="00E727D1"/>
    <w:rsid w:val="00E83FDB"/>
    <w:rsid w:val="00E853F8"/>
    <w:rsid w:val="00E91705"/>
    <w:rsid w:val="00E92CAA"/>
    <w:rsid w:val="00E965D7"/>
    <w:rsid w:val="00E97776"/>
    <w:rsid w:val="00EA1F4A"/>
    <w:rsid w:val="00EA2E56"/>
    <w:rsid w:val="00EA7E87"/>
    <w:rsid w:val="00EB0FBF"/>
    <w:rsid w:val="00EB30D7"/>
    <w:rsid w:val="00EB4663"/>
    <w:rsid w:val="00EB4816"/>
    <w:rsid w:val="00EC0297"/>
    <w:rsid w:val="00EC797D"/>
    <w:rsid w:val="00EE018C"/>
    <w:rsid w:val="00EE0A2B"/>
    <w:rsid w:val="00EE2E52"/>
    <w:rsid w:val="00EF261F"/>
    <w:rsid w:val="00EF7E9B"/>
    <w:rsid w:val="00F01624"/>
    <w:rsid w:val="00F01E4F"/>
    <w:rsid w:val="00F0786D"/>
    <w:rsid w:val="00F13A05"/>
    <w:rsid w:val="00F1524F"/>
    <w:rsid w:val="00F214CB"/>
    <w:rsid w:val="00F22918"/>
    <w:rsid w:val="00F23B1A"/>
    <w:rsid w:val="00F36EFE"/>
    <w:rsid w:val="00F40642"/>
    <w:rsid w:val="00F436CD"/>
    <w:rsid w:val="00F45BB9"/>
    <w:rsid w:val="00F5045F"/>
    <w:rsid w:val="00F75F10"/>
    <w:rsid w:val="00F8129B"/>
    <w:rsid w:val="00F82BFE"/>
    <w:rsid w:val="00F84B34"/>
    <w:rsid w:val="00F85890"/>
    <w:rsid w:val="00F87BEC"/>
    <w:rsid w:val="00F92544"/>
    <w:rsid w:val="00F9677A"/>
    <w:rsid w:val="00F97577"/>
    <w:rsid w:val="00FA0AA2"/>
    <w:rsid w:val="00FA31F7"/>
    <w:rsid w:val="00FA666A"/>
    <w:rsid w:val="00FB308B"/>
    <w:rsid w:val="00FB342F"/>
    <w:rsid w:val="00FC4D0A"/>
    <w:rsid w:val="00FC7B19"/>
    <w:rsid w:val="00FD0238"/>
    <w:rsid w:val="00FD360A"/>
    <w:rsid w:val="00FD3614"/>
    <w:rsid w:val="00FE5A52"/>
    <w:rsid w:val="00FE71E3"/>
    <w:rsid w:val="00FF0A13"/>
    <w:rsid w:val="00FF191E"/>
    <w:rsid w:val="00FF3F6B"/>
    <w:rsid w:val="00FF645A"/>
    <w:rsid w:val="00FF7107"/>
    <w:rsid w:val="00FF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>
      <v:stroke weight="1.25pt"/>
    </o:shapedefaults>
    <o:shapelayout v:ext="edit">
      <o:idmap v:ext="edit" data="2"/>
    </o:shapelayout>
  </w:shapeDefaults>
  <w:decimalSymbol w:val="."/>
  <w:listSeparator w:val=","/>
  <w14:docId w14:val="3C171A8B"/>
  <w15:docId w15:val="{39A0808D-88C4-422E-9B9E-5B230973B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26BA9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C26B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C26B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C26BA9"/>
  </w:style>
  <w:style w:type="table" w:styleId="a7">
    <w:name w:val="Table Grid"/>
    <w:basedOn w:val="a1"/>
    <w:rsid w:val="002005F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semiHidden/>
    <w:rsid w:val="008122D9"/>
    <w:rPr>
      <w:sz w:val="18"/>
      <w:szCs w:val="18"/>
    </w:rPr>
  </w:style>
  <w:style w:type="paragraph" w:styleId="a9">
    <w:name w:val="Body Text"/>
    <w:basedOn w:val="a"/>
    <w:rsid w:val="00213EA4"/>
    <w:pPr>
      <w:spacing w:after="120"/>
    </w:pPr>
  </w:style>
  <w:style w:type="paragraph" w:styleId="aa">
    <w:name w:val="Body Text First Indent"/>
    <w:basedOn w:val="a"/>
    <w:rsid w:val="00213EA4"/>
    <w:pPr>
      <w:widowControl/>
      <w:spacing w:line="300" w:lineRule="auto"/>
      <w:ind w:firstLineChars="200" w:firstLine="200"/>
    </w:pPr>
    <w:rPr>
      <w:kern w:val="0"/>
    </w:rPr>
  </w:style>
  <w:style w:type="character" w:customStyle="1" w:styleId="a4">
    <w:name w:val="页眉 字符"/>
    <w:link w:val="a3"/>
    <w:uiPriority w:val="99"/>
    <w:rsid w:val="00BB2720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DD588D"/>
    <w:pPr>
      <w:ind w:firstLineChars="200" w:firstLine="420"/>
    </w:pPr>
    <w:rPr>
      <w:rFonts w:ascii="Calibri" w:hAnsi="Calibri"/>
      <w:szCs w:val="22"/>
    </w:rPr>
  </w:style>
  <w:style w:type="paragraph" w:styleId="ac">
    <w:name w:val="Plain Text"/>
    <w:basedOn w:val="a"/>
    <w:link w:val="ad"/>
    <w:rsid w:val="007B419E"/>
    <w:rPr>
      <w:rFonts w:ascii="宋体" w:hAnsi="Courier New" w:cs="Courier New"/>
      <w:szCs w:val="21"/>
    </w:rPr>
  </w:style>
  <w:style w:type="character" w:customStyle="1" w:styleId="ad">
    <w:name w:val="纯文本 字符"/>
    <w:basedOn w:val="a0"/>
    <w:link w:val="ac"/>
    <w:rsid w:val="007B419E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64054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Echo\09&#20132;&#36890;&#23433;&#20840;&#27861;&#35797;&#21367;\&#20132;&#27861;a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交法a.dot</Template>
  <TotalTime>26</TotalTime>
  <Pages>3</Pages>
  <Words>437</Words>
  <Characters>2494</Characters>
  <Application>Microsoft Office Word</Application>
  <DocSecurity>0</DocSecurity>
  <Lines>20</Lines>
  <Paragraphs>5</Paragraphs>
  <ScaleCrop>false</ScaleCrop>
  <Company>警察管理系制</Company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警察管理系制</dc:title>
  <dc:creator>dell</dc:creator>
  <cp:lastModifiedBy>宝函 高</cp:lastModifiedBy>
  <cp:revision>5</cp:revision>
  <cp:lastPrinted>2013-12-17T18:32:00Z</cp:lastPrinted>
  <dcterms:created xsi:type="dcterms:W3CDTF">2020-04-03T01:39:00Z</dcterms:created>
  <dcterms:modified xsi:type="dcterms:W3CDTF">2025-01-03T10:48:00Z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